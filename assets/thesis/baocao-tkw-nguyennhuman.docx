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9F69C" w14:textId="77777777" w:rsidR="00A705BC" w:rsidRPr="00181793" w:rsidRDefault="00A705BC" w:rsidP="00181793">
      <w:pPr>
        <w:jc w:val="center"/>
        <w:rPr>
          <w:sz w:val="30"/>
          <w:szCs w:val="30"/>
        </w:rPr>
      </w:pPr>
      <w:r w:rsidRPr="00181793">
        <w:rPr>
          <w:sz w:val="30"/>
          <w:szCs w:val="30"/>
        </w:rPr>
        <w:t>ĐẠI HỌC TRÀ VINH</w:t>
      </w:r>
    </w:p>
    <w:p w14:paraId="73567A9D" w14:textId="77777777" w:rsidR="00A705BC" w:rsidRPr="00181793" w:rsidRDefault="00A705BC" w:rsidP="00181793">
      <w:pPr>
        <w:jc w:val="center"/>
        <w:rPr>
          <w:sz w:val="30"/>
          <w:szCs w:val="30"/>
        </w:rPr>
      </w:pPr>
      <w:r w:rsidRPr="00181793">
        <w:rPr>
          <w:sz w:val="30"/>
          <w:szCs w:val="30"/>
        </w:rPr>
        <w:t>TRƯỜNG KỸ THUẬT VÀ CÔNG NGHỆ</w:t>
      </w:r>
    </w:p>
    <w:p w14:paraId="57AABEDD" w14:textId="77777777" w:rsidR="00A705BC" w:rsidRDefault="00A705BC" w:rsidP="00181793">
      <w:pPr>
        <w:jc w:val="center"/>
        <w:rPr>
          <w:b/>
          <w:sz w:val="30"/>
          <w:szCs w:val="30"/>
        </w:rPr>
      </w:pPr>
      <w:r w:rsidRPr="00AF30EA">
        <w:rPr>
          <w:b/>
          <w:sz w:val="30"/>
          <w:szCs w:val="30"/>
        </w:rPr>
        <w:t>KHOA CÔNG NGHỆ THÔNG TIN</w:t>
      </w:r>
    </w:p>
    <w:p w14:paraId="4C6903F8" w14:textId="77777777" w:rsidR="00397034" w:rsidRDefault="00397034" w:rsidP="00181793">
      <w:pPr>
        <w:jc w:val="center"/>
        <w:rPr>
          <w:b/>
          <w:sz w:val="30"/>
          <w:szCs w:val="30"/>
        </w:rPr>
      </w:pPr>
    </w:p>
    <w:p w14:paraId="73CA1935" w14:textId="77777777" w:rsidR="00DB2AD8" w:rsidRPr="00AF30EA" w:rsidRDefault="00DB2AD8" w:rsidP="00181793">
      <w:pPr>
        <w:jc w:val="center"/>
        <w:rPr>
          <w:b/>
          <w:sz w:val="30"/>
          <w:szCs w:val="30"/>
        </w:rPr>
      </w:pPr>
    </w:p>
    <w:p w14:paraId="2B35F779" w14:textId="77777777" w:rsidR="00A705BC" w:rsidRDefault="00AF30EA" w:rsidP="00181793">
      <w:pPr>
        <w:jc w:val="center"/>
      </w:pPr>
      <w:r>
        <w:rPr>
          <w:noProof/>
        </w:rPr>
        <w:drawing>
          <wp:inline distT="0" distB="0" distL="0" distR="0" wp14:anchorId="6D73DF63" wp14:editId="114DCB3C">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063A21D" w14:textId="77777777" w:rsidR="00DB2AD8" w:rsidRDefault="00DB2AD8" w:rsidP="00181793">
      <w:pPr>
        <w:jc w:val="center"/>
      </w:pPr>
    </w:p>
    <w:p w14:paraId="194F257A" w14:textId="77777777" w:rsidR="00397034" w:rsidRDefault="00397034" w:rsidP="00181793">
      <w:pPr>
        <w:jc w:val="center"/>
      </w:pPr>
    </w:p>
    <w:p w14:paraId="0C5D853A" w14:textId="77777777" w:rsidR="00A705BC" w:rsidRPr="00A675D2" w:rsidRDefault="00A705BC" w:rsidP="00181793">
      <w:pPr>
        <w:jc w:val="center"/>
        <w:rPr>
          <w:b/>
          <w:sz w:val="30"/>
          <w:szCs w:val="30"/>
        </w:rPr>
      </w:pPr>
      <w:r w:rsidRPr="00A675D2">
        <w:rPr>
          <w:b/>
          <w:sz w:val="30"/>
          <w:szCs w:val="30"/>
        </w:rPr>
        <w:t>ĐỒ ÁN MÔN HỌC</w:t>
      </w:r>
    </w:p>
    <w:p w14:paraId="7ACCB59E" w14:textId="77777777" w:rsidR="00A705BC" w:rsidRDefault="00C77F74" w:rsidP="00181793">
      <w:pPr>
        <w:jc w:val="center"/>
        <w:rPr>
          <w:b/>
          <w:sz w:val="30"/>
          <w:szCs w:val="30"/>
        </w:rPr>
      </w:pPr>
      <w:r>
        <w:rPr>
          <w:b/>
          <w:sz w:val="30"/>
          <w:szCs w:val="30"/>
        </w:rPr>
        <w:t>THIẾT KẾ WEB</w:t>
      </w:r>
    </w:p>
    <w:p w14:paraId="1A606D68" w14:textId="77777777" w:rsidR="00DB2AD8" w:rsidRDefault="00DB2AD8" w:rsidP="00181793">
      <w:pPr>
        <w:jc w:val="center"/>
        <w:rPr>
          <w:b/>
          <w:sz w:val="30"/>
          <w:szCs w:val="30"/>
        </w:rPr>
      </w:pPr>
    </w:p>
    <w:p w14:paraId="0051DDC4" w14:textId="77777777" w:rsidR="00DB2AD8" w:rsidRPr="00A675D2" w:rsidRDefault="00DB2AD8" w:rsidP="00181793">
      <w:pPr>
        <w:jc w:val="center"/>
        <w:rPr>
          <w:b/>
          <w:sz w:val="30"/>
          <w:szCs w:val="30"/>
        </w:rPr>
      </w:pPr>
    </w:p>
    <w:p w14:paraId="4AE71B41" w14:textId="768D12F7" w:rsidR="00DB2AD8" w:rsidRDefault="000F223D" w:rsidP="00181793">
      <w:pPr>
        <w:jc w:val="center"/>
        <w:rPr>
          <w:b/>
          <w:sz w:val="40"/>
          <w:szCs w:val="40"/>
        </w:rPr>
      </w:pPr>
      <w:r>
        <w:rPr>
          <w:b/>
          <w:sz w:val="40"/>
          <w:szCs w:val="40"/>
        </w:rPr>
        <w:t>THIẾT KẾ WEBSITE KINH DOANH CAMERA</w:t>
      </w:r>
    </w:p>
    <w:p w14:paraId="78EC19A4" w14:textId="462B5315" w:rsidR="00117254" w:rsidRDefault="00117254" w:rsidP="00181793">
      <w:pPr>
        <w:jc w:val="center"/>
        <w:rPr>
          <w:b/>
          <w:sz w:val="40"/>
          <w:szCs w:val="40"/>
        </w:rPr>
      </w:pPr>
      <w:r>
        <w:rPr>
          <w:b/>
          <w:sz w:val="40"/>
          <w:szCs w:val="40"/>
        </w:rPr>
        <w:t>QUAN SÁT</w:t>
      </w:r>
    </w:p>
    <w:p w14:paraId="1F0D791D"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2B0488" w14:paraId="5B0E7A18" w14:textId="77777777" w:rsidTr="00F50FA9">
        <w:tc>
          <w:tcPr>
            <w:tcW w:w="2402" w:type="pct"/>
          </w:tcPr>
          <w:p w14:paraId="62EC019C"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1306A0BB"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0050DE5C"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396F1A48" w14:textId="4CD2EA35" w:rsidR="00E40233" w:rsidRPr="00FA7008" w:rsidRDefault="00E40233" w:rsidP="00FA7008">
            <w:pPr>
              <w:spacing w:before="120" w:after="120" w:line="360" w:lineRule="auto"/>
              <w:ind w:left="360"/>
              <w:rPr>
                <w:sz w:val="28"/>
                <w:szCs w:val="28"/>
              </w:rPr>
            </w:pPr>
            <w:r w:rsidRPr="00FA7008">
              <w:rPr>
                <w:sz w:val="28"/>
                <w:szCs w:val="28"/>
              </w:rPr>
              <w:t>Họ tên: Ng</w:t>
            </w:r>
            <w:r w:rsidR="000F223D">
              <w:rPr>
                <w:sz w:val="28"/>
                <w:szCs w:val="28"/>
              </w:rPr>
              <w:t>uyễn Như Mẫn</w:t>
            </w:r>
          </w:p>
          <w:p w14:paraId="76501219" w14:textId="43C5481C" w:rsidR="00E40233" w:rsidRPr="000F223D" w:rsidRDefault="00E40233" w:rsidP="00FA7008">
            <w:pPr>
              <w:spacing w:before="120" w:after="120" w:line="360" w:lineRule="auto"/>
              <w:ind w:left="360"/>
              <w:rPr>
                <w:sz w:val="28"/>
                <w:szCs w:val="28"/>
                <w:lang w:val="pt-BR"/>
              </w:rPr>
            </w:pPr>
            <w:r w:rsidRPr="000F223D">
              <w:rPr>
                <w:sz w:val="28"/>
                <w:szCs w:val="28"/>
                <w:lang w:val="pt-BR"/>
              </w:rPr>
              <w:t>Mã số: 1</w:t>
            </w:r>
            <w:r w:rsidR="000F223D" w:rsidRPr="000F223D">
              <w:rPr>
                <w:sz w:val="28"/>
                <w:szCs w:val="28"/>
                <w:lang w:val="pt-BR"/>
              </w:rPr>
              <w:t>10</w:t>
            </w:r>
            <w:r w:rsidR="000F223D">
              <w:rPr>
                <w:sz w:val="28"/>
                <w:szCs w:val="28"/>
                <w:lang w:val="pt-BR"/>
              </w:rPr>
              <w:t>125103</w:t>
            </w:r>
          </w:p>
          <w:p w14:paraId="78D33E6B" w14:textId="203EECA2" w:rsidR="00E40233" w:rsidRPr="000F223D" w:rsidRDefault="00E40233" w:rsidP="00FA7008">
            <w:pPr>
              <w:spacing w:before="120" w:after="120" w:line="360" w:lineRule="auto"/>
              <w:ind w:left="360"/>
              <w:rPr>
                <w:sz w:val="28"/>
                <w:szCs w:val="28"/>
                <w:lang w:val="pt-BR"/>
              </w:rPr>
            </w:pPr>
            <w:r w:rsidRPr="000F223D">
              <w:rPr>
                <w:sz w:val="28"/>
                <w:szCs w:val="28"/>
                <w:lang w:val="pt-BR"/>
              </w:rPr>
              <w:t>Mã lớp: DA25</w:t>
            </w:r>
            <w:r w:rsidR="000F223D">
              <w:rPr>
                <w:sz w:val="28"/>
                <w:szCs w:val="28"/>
                <w:lang w:val="pt-BR"/>
              </w:rPr>
              <w:t>TTB</w:t>
            </w:r>
          </w:p>
        </w:tc>
      </w:tr>
    </w:tbl>
    <w:p w14:paraId="556EC1DC" w14:textId="77777777" w:rsidR="00F55323" w:rsidRPr="000F223D" w:rsidRDefault="00F55323">
      <w:pPr>
        <w:rPr>
          <w:lang w:val="pt-BR"/>
        </w:rPr>
      </w:pPr>
    </w:p>
    <w:p w14:paraId="150FF848" w14:textId="77777777" w:rsidR="00DB2AD8" w:rsidRPr="000F223D" w:rsidRDefault="00DB2AD8" w:rsidP="00397034">
      <w:pPr>
        <w:jc w:val="center"/>
        <w:rPr>
          <w:b/>
          <w:sz w:val="30"/>
          <w:szCs w:val="30"/>
          <w:lang w:val="pt-BR"/>
        </w:rPr>
      </w:pPr>
    </w:p>
    <w:p w14:paraId="20B49017" w14:textId="77777777" w:rsidR="00DB2AD8" w:rsidRPr="000F223D" w:rsidRDefault="00DB2AD8" w:rsidP="00397034">
      <w:pPr>
        <w:jc w:val="center"/>
        <w:rPr>
          <w:b/>
          <w:sz w:val="30"/>
          <w:szCs w:val="30"/>
          <w:lang w:val="pt-BR"/>
        </w:rPr>
      </w:pPr>
    </w:p>
    <w:p w14:paraId="4A088318" w14:textId="50EDE7AA" w:rsidR="00AE352B" w:rsidRPr="000F223D" w:rsidRDefault="00AE352B" w:rsidP="00397034">
      <w:pPr>
        <w:jc w:val="center"/>
        <w:rPr>
          <w:b/>
          <w:sz w:val="28"/>
          <w:szCs w:val="28"/>
          <w:lang w:val="pt-BR"/>
        </w:rPr>
      </w:pPr>
      <w:r w:rsidRPr="000F223D">
        <w:rPr>
          <w:b/>
          <w:sz w:val="28"/>
          <w:szCs w:val="28"/>
          <w:lang w:val="pt-BR"/>
        </w:rPr>
        <w:t xml:space="preserve">Vĩnh Long, tháng </w:t>
      </w:r>
      <w:r w:rsidR="000F223D">
        <w:rPr>
          <w:b/>
          <w:sz w:val="28"/>
          <w:szCs w:val="28"/>
          <w:lang w:val="pt-BR"/>
        </w:rPr>
        <w:t>7</w:t>
      </w:r>
      <w:r w:rsidRPr="000F223D">
        <w:rPr>
          <w:b/>
          <w:sz w:val="28"/>
          <w:szCs w:val="28"/>
          <w:lang w:val="pt-BR"/>
        </w:rPr>
        <w:t xml:space="preserve"> năm 2026</w:t>
      </w:r>
    </w:p>
    <w:p w14:paraId="439A0729" w14:textId="77777777" w:rsidR="00DB2AD8" w:rsidRPr="000F223D" w:rsidRDefault="003B599F" w:rsidP="00DB2AD8">
      <w:pPr>
        <w:jc w:val="center"/>
        <w:rPr>
          <w:sz w:val="30"/>
          <w:szCs w:val="30"/>
          <w:lang w:val="pt-BR"/>
        </w:rPr>
      </w:pPr>
      <w:r w:rsidRPr="000F223D">
        <w:rPr>
          <w:lang w:val="pt-BR"/>
        </w:rPr>
        <w:br w:type="page"/>
      </w:r>
      <w:r w:rsidR="00DB2AD8" w:rsidRPr="000F223D">
        <w:rPr>
          <w:sz w:val="30"/>
          <w:szCs w:val="30"/>
          <w:lang w:val="pt-BR"/>
        </w:rPr>
        <w:lastRenderedPageBreak/>
        <w:t>ĐẠI HỌC TRÀ VINH</w:t>
      </w:r>
    </w:p>
    <w:p w14:paraId="071188C3" w14:textId="77777777" w:rsidR="00DB2AD8" w:rsidRPr="000F223D" w:rsidRDefault="00DB2AD8" w:rsidP="00DB2AD8">
      <w:pPr>
        <w:jc w:val="center"/>
        <w:rPr>
          <w:sz w:val="30"/>
          <w:szCs w:val="30"/>
          <w:lang w:val="pt-BR"/>
        </w:rPr>
      </w:pPr>
      <w:r w:rsidRPr="000F223D">
        <w:rPr>
          <w:sz w:val="30"/>
          <w:szCs w:val="30"/>
          <w:lang w:val="pt-BR"/>
        </w:rPr>
        <w:t>TRƯỜNG KỸ THUẬT VÀ CÔNG NGHỆ</w:t>
      </w:r>
    </w:p>
    <w:p w14:paraId="46B864A6" w14:textId="77777777" w:rsidR="00DB2AD8" w:rsidRDefault="00DB2AD8" w:rsidP="00DB2AD8">
      <w:pPr>
        <w:jc w:val="center"/>
        <w:rPr>
          <w:b/>
          <w:sz w:val="30"/>
          <w:szCs w:val="30"/>
        </w:rPr>
      </w:pPr>
      <w:r w:rsidRPr="00AF30EA">
        <w:rPr>
          <w:b/>
          <w:sz w:val="30"/>
          <w:szCs w:val="30"/>
        </w:rPr>
        <w:t>KHOA CÔNG NGHỆ THÔNG TIN</w:t>
      </w:r>
    </w:p>
    <w:p w14:paraId="2AFA1CE8" w14:textId="77777777" w:rsidR="00DB2AD8" w:rsidRDefault="00DB2AD8" w:rsidP="00DB2AD8">
      <w:pPr>
        <w:jc w:val="center"/>
        <w:rPr>
          <w:b/>
          <w:sz w:val="30"/>
          <w:szCs w:val="30"/>
        </w:rPr>
      </w:pPr>
    </w:p>
    <w:p w14:paraId="5833B9A3" w14:textId="77777777" w:rsidR="00DB2AD8" w:rsidRPr="00AF30EA" w:rsidRDefault="00DB2AD8" w:rsidP="00DB2AD8">
      <w:pPr>
        <w:jc w:val="center"/>
        <w:rPr>
          <w:b/>
          <w:sz w:val="30"/>
          <w:szCs w:val="30"/>
        </w:rPr>
      </w:pPr>
    </w:p>
    <w:p w14:paraId="53657562" w14:textId="77777777" w:rsidR="00DB2AD8" w:rsidRDefault="00DB2AD8" w:rsidP="00DB2AD8">
      <w:pPr>
        <w:jc w:val="center"/>
      </w:pPr>
      <w:r>
        <w:rPr>
          <w:noProof/>
        </w:rPr>
        <w:drawing>
          <wp:inline distT="0" distB="0" distL="0" distR="0" wp14:anchorId="707A706B" wp14:editId="2437BED8">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6552244" w14:textId="77777777" w:rsidR="00DB2AD8" w:rsidRDefault="00DB2AD8" w:rsidP="00DB2AD8">
      <w:pPr>
        <w:jc w:val="center"/>
      </w:pPr>
    </w:p>
    <w:p w14:paraId="3B107999" w14:textId="77777777" w:rsidR="00DB2AD8" w:rsidRDefault="00DB2AD8" w:rsidP="00DB2AD8">
      <w:pPr>
        <w:jc w:val="center"/>
      </w:pPr>
    </w:p>
    <w:p w14:paraId="0215B5D5" w14:textId="77777777" w:rsidR="00C50A2A" w:rsidRPr="00A675D2" w:rsidRDefault="00C50A2A" w:rsidP="00C50A2A">
      <w:pPr>
        <w:jc w:val="center"/>
        <w:rPr>
          <w:b/>
          <w:sz w:val="30"/>
          <w:szCs w:val="30"/>
        </w:rPr>
      </w:pPr>
      <w:r w:rsidRPr="00A675D2">
        <w:rPr>
          <w:b/>
          <w:sz w:val="30"/>
          <w:szCs w:val="30"/>
        </w:rPr>
        <w:t>ĐỒ ÁN MÔN HỌC</w:t>
      </w:r>
    </w:p>
    <w:p w14:paraId="15ED584A" w14:textId="77777777" w:rsidR="00C50A2A" w:rsidRDefault="00C50A2A" w:rsidP="00C50A2A">
      <w:pPr>
        <w:jc w:val="center"/>
        <w:rPr>
          <w:b/>
          <w:sz w:val="30"/>
          <w:szCs w:val="30"/>
        </w:rPr>
      </w:pPr>
      <w:r>
        <w:rPr>
          <w:b/>
          <w:sz w:val="30"/>
          <w:szCs w:val="30"/>
        </w:rPr>
        <w:t>THIẾT KẾ WEB</w:t>
      </w:r>
    </w:p>
    <w:p w14:paraId="4D60D34B" w14:textId="77777777" w:rsidR="00DB2AD8" w:rsidRDefault="00DB2AD8" w:rsidP="00DB2AD8">
      <w:pPr>
        <w:jc w:val="center"/>
        <w:rPr>
          <w:b/>
          <w:sz w:val="30"/>
          <w:szCs w:val="30"/>
        </w:rPr>
      </w:pPr>
    </w:p>
    <w:p w14:paraId="1696CEDF" w14:textId="77777777" w:rsidR="00DB2AD8" w:rsidRPr="00A675D2" w:rsidRDefault="00DB2AD8" w:rsidP="00DB2AD8">
      <w:pPr>
        <w:jc w:val="center"/>
        <w:rPr>
          <w:b/>
          <w:sz w:val="30"/>
          <w:szCs w:val="30"/>
        </w:rPr>
      </w:pPr>
    </w:p>
    <w:p w14:paraId="1A8CB1A9" w14:textId="74AB5D5E" w:rsidR="00C50A2A" w:rsidRDefault="000F223D" w:rsidP="00DB2AD8">
      <w:pPr>
        <w:jc w:val="center"/>
        <w:rPr>
          <w:b/>
          <w:sz w:val="40"/>
          <w:szCs w:val="40"/>
        </w:rPr>
      </w:pPr>
      <w:r>
        <w:rPr>
          <w:b/>
          <w:sz w:val="40"/>
          <w:szCs w:val="40"/>
        </w:rPr>
        <w:t>THIẾT KẾ WEBSITE KINH DOANH CAMERA</w:t>
      </w:r>
      <w:r w:rsidR="00117254">
        <w:rPr>
          <w:b/>
          <w:sz w:val="40"/>
          <w:szCs w:val="40"/>
        </w:rPr>
        <w:t xml:space="preserve"> QUAN SÁT</w:t>
      </w:r>
    </w:p>
    <w:p w14:paraId="22884F74"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2B0488" w14:paraId="1AE6E51C" w14:textId="77777777" w:rsidTr="00080838">
        <w:tc>
          <w:tcPr>
            <w:tcW w:w="2402" w:type="pct"/>
          </w:tcPr>
          <w:p w14:paraId="625CCB50"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1CF0A26B"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56939AFE"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77ADDDFC" w14:textId="3DC69CC5" w:rsidR="00C50A2A" w:rsidRPr="00FA7008" w:rsidRDefault="00C50A2A" w:rsidP="00080838">
            <w:pPr>
              <w:spacing w:before="120" w:after="120" w:line="360" w:lineRule="auto"/>
              <w:ind w:left="360"/>
              <w:rPr>
                <w:sz w:val="28"/>
                <w:szCs w:val="28"/>
              </w:rPr>
            </w:pPr>
            <w:r w:rsidRPr="00FA7008">
              <w:rPr>
                <w:sz w:val="28"/>
                <w:szCs w:val="28"/>
              </w:rPr>
              <w:t xml:space="preserve">Họ tên: Nguyễn </w:t>
            </w:r>
            <w:r w:rsidR="000F223D">
              <w:rPr>
                <w:sz w:val="28"/>
                <w:szCs w:val="28"/>
              </w:rPr>
              <w:t>Như Mẫn</w:t>
            </w:r>
          </w:p>
          <w:p w14:paraId="6429F2F9" w14:textId="1148284F" w:rsidR="00C50A2A" w:rsidRPr="000F223D" w:rsidRDefault="00C50A2A" w:rsidP="00080838">
            <w:pPr>
              <w:spacing w:before="120" w:after="120" w:line="360" w:lineRule="auto"/>
              <w:ind w:left="360"/>
              <w:rPr>
                <w:sz w:val="28"/>
                <w:szCs w:val="28"/>
                <w:lang w:val="pt-BR"/>
              </w:rPr>
            </w:pPr>
            <w:r w:rsidRPr="000F223D">
              <w:rPr>
                <w:sz w:val="28"/>
                <w:szCs w:val="28"/>
                <w:lang w:val="pt-BR"/>
              </w:rPr>
              <w:t>Mã số: 110</w:t>
            </w:r>
            <w:r w:rsidR="000F223D" w:rsidRPr="000F223D">
              <w:rPr>
                <w:sz w:val="28"/>
                <w:szCs w:val="28"/>
                <w:lang w:val="pt-BR"/>
              </w:rPr>
              <w:t>12</w:t>
            </w:r>
            <w:r w:rsidR="000F223D">
              <w:rPr>
                <w:sz w:val="28"/>
                <w:szCs w:val="28"/>
                <w:lang w:val="pt-BR"/>
              </w:rPr>
              <w:t>5103</w:t>
            </w:r>
          </w:p>
          <w:p w14:paraId="385B1FFC" w14:textId="67934354" w:rsidR="00C50A2A" w:rsidRPr="000F223D" w:rsidRDefault="00C50A2A" w:rsidP="00080838">
            <w:pPr>
              <w:spacing w:before="120" w:after="120" w:line="360" w:lineRule="auto"/>
              <w:ind w:left="360"/>
              <w:rPr>
                <w:sz w:val="28"/>
                <w:szCs w:val="28"/>
                <w:lang w:val="pt-BR"/>
              </w:rPr>
            </w:pPr>
            <w:r w:rsidRPr="000F223D">
              <w:rPr>
                <w:sz w:val="28"/>
                <w:szCs w:val="28"/>
                <w:lang w:val="pt-BR"/>
              </w:rPr>
              <w:t>Mã lớp: DA</w:t>
            </w:r>
            <w:r w:rsidR="000F223D">
              <w:rPr>
                <w:sz w:val="28"/>
                <w:szCs w:val="28"/>
                <w:lang w:val="pt-BR"/>
              </w:rPr>
              <w:t>25TTB</w:t>
            </w:r>
          </w:p>
        </w:tc>
      </w:tr>
    </w:tbl>
    <w:p w14:paraId="26F01F7E" w14:textId="77777777" w:rsidR="0005453D" w:rsidRPr="000F223D" w:rsidRDefault="0005453D" w:rsidP="0005453D">
      <w:pPr>
        <w:rPr>
          <w:lang w:val="pt-BR"/>
        </w:rPr>
      </w:pPr>
    </w:p>
    <w:p w14:paraId="64F4E0B7" w14:textId="77777777" w:rsidR="0005453D" w:rsidRPr="000F223D" w:rsidRDefault="0005453D" w:rsidP="0005453D">
      <w:pPr>
        <w:jc w:val="center"/>
        <w:rPr>
          <w:b/>
          <w:sz w:val="30"/>
          <w:szCs w:val="30"/>
          <w:lang w:val="pt-BR"/>
        </w:rPr>
      </w:pPr>
    </w:p>
    <w:p w14:paraId="215DB24F" w14:textId="77777777" w:rsidR="0005453D" w:rsidRPr="000F223D" w:rsidRDefault="0005453D" w:rsidP="0005453D">
      <w:pPr>
        <w:jc w:val="center"/>
        <w:rPr>
          <w:b/>
          <w:sz w:val="30"/>
          <w:szCs w:val="30"/>
          <w:lang w:val="pt-BR"/>
        </w:rPr>
      </w:pPr>
    </w:p>
    <w:p w14:paraId="228E54C5" w14:textId="336288E3" w:rsidR="00314527" w:rsidRPr="00DE6FBB" w:rsidRDefault="0005453D" w:rsidP="0005453D">
      <w:pPr>
        <w:jc w:val="center"/>
        <w:rPr>
          <w:sz w:val="28"/>
          <w:szCs w:val="28"/>
        </w:rPr>
      </w:pPr>
      <w:r w:rsidRPr="00DE6FBB">
        <w:rPr>
          <w:b/>
          <w:sz w:val="28"/>
          <w:szCs w:val="28"/>
        </w:rPr>
        <w:t xml:space="preserve">Vĩnh Long, tháng </w:t>
      </w:r>
      <w:r w:rsidR="00A47868">
        <w:rPr>
          <w:b/>
          <w:sz w:val="28"/>
          <w:szCs w:val="28"/>
        </w:rPr>
        <w:t>7</w:t>
      </w:r>
      <w:r w:rsidRPr="00DE6FBB">
        <w:rPr>
          <w:b/>
          <w:sz w:val="28"/>
          <w:szCs w:val="28"/>
        </w:rPr>
        <w:t xml:space="preserve"> năm 2026</w:t>
      </w:r>
    </w:p>
    <w:p w14:paraId="4956DBC3"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439ABA5" w14:textId="77777777" w:rsidR="00314527" w:rsidRDefault="00314527" w:rsidP="002D6E1C">
      <w:pPr>
        <w:pStyle w:val="DEMUC"/>
      </w:pPr>
      <w:r>
        <w:lastRenderedPageBreak/>
        <w:t>Lời cảm ơn</w:t>
      </w:r>
    </w:p>
    <w:p w14:paraId="632F55F7" w14:textId="77777777" w:rsidR="00C41295" w:rsidRPr="00C41295" w:rsidRDefault="00C41295" w:rsidP="00C41295">
      <w:pPr>
        <w:pStyle w:val="noidung"/>
      </w:pPr>
      <w:r w:rsidRPr="00C41295">
        <w:rPr>
          <w:b/>
          <w:bCs/>
        </w:rPr>
        <w:t>LỜI CẢM ƠN</w:t>
      </w:r>
    </w:p>
    <w:p w14:paraId="2A01C7A3" w14:textId="10A325BE" w:rsidR="00C41295" w:rsidRPr="00C41295" w:rsidRDefault="00C41295" w:rsidP="00C41295">
      <w:pPr>
        <w:pStyle w:val="noidung"/>
      </w:pPr>
      <w:r w:rsidRPr="00C41295">
        <w:t>Em xin bày tỏ lòng biết ơn sâu sắc đến</w:t>
      </w:r>
      <w:r>
        <w:t xml:space="preserve"> cô</w:t>
      </w:r>
      <w:r w:rsidRPr="00C41295">
        <w:rPr>
          <w:b/>
          <w:bCs/>
        </w:rPr>
        <w:t xml:space="preserve"> Thạc sĩ Nguyễn Ngọc Đăng Thanh</w:t>
      </w:r>
      <w:r w:rsidRPr="00C41295">
        <w:t xml:space="preserve"> đã tận tình hướng dẫn và giúp đỡ em trong suốt quá trình thực hiện đề tài. Cô đã dành nhiều thời gian để chỉ bảo, góp ý và truyền đạt những kiến thức quý báu, giúp em hoàn thiện bài báo cáo một cách tốt nhất. Những lời hướng dẫn và sự động viên của cô đã giúp em vượt qua nhiều khó khăn trong quá trình học tập và thực hiện đề tài. Em cũng học hỏi được nhiều kinh nghiệm, kỹ năng và phương pháp làm việc khoa học từ cô. Mặc dù đã rất cố gắng, nhưng do kiến thức và kinh nghiệm còn hạn chế nên bài báo cáo khó tránh khỏi những thiếu sót. Em rất mong nhận được những ý kiến đóng góp và chỉ bảo của cô để em có thể hoàn thiện hơn trong tương lai. Cuối cùng, em kính chúc cô luôn dồi dào sức khỏe, hạnh phúc, thành công trong công tác giảng dạy và gặt hái nhiều thành tựu trong sự nghiệp. Em xin chân thành cảm ơn cô.</w:t>
      </w:r>
    </w:p>
    <w:p w14:paraId="537AB0AE" w14:textId="08BE8B17" w:rsidR="000B3C8E" w:rsidRDefault="000B3C8E" w:rsidP="000B3C8E">
      <w:pPr>
        <w:pStyle w:val="noidung"/>
      </w:pPr>
    </w:p>
    <w:p w14:paraId="24D8F7F4" w14:textId="77777777" w:rsidR="000B3C8E" w:rsidRDefault="000B3C8E" w:rsidP="000B3C8E">
      <w:pPr>
        <w:pStyle w:val="noidung"/>
      </w:pPr>
    </w:p>
    <w:p w14:paraId="32ACFEF8" w14:textId="77777777" w:rsidR="000B3C8E" w:rsidRDefault="000B3C8E" w:rsidP="000B3C8E">
      <w:pPr>
        <w:pStyle w:val="noidung"/>
      </w:pPr>
    </w:p>
    <w:p w14:paraId="31BE33D5" w14:textId="77777777" w:rsidR="000B3C8E" w:rsidRDefault="000B3C8E" w:rsidP="000B3C8E">
      <w:pPr>
        <w:pStyle w:val="noidung"/>
      </w:pPr>
    </w:p>
    <w:p w14:paraId="68D72DA5" w14:textId="77777777" w:rsidR="000B3C8E" w:rsidRPr="000B3C8E" w:rsidRDefault="000B3C8E" w:rsidP="000B3C8E">
      <w:pPr>
        <w:pStyle w:val="noidung"/>
        <w:ind w:left="5103"/>
        <w:jc w:val="center"/>
        <w:rPr>
          <w:b/>
        </w:rPr>
      </w:pPr>
      <w:r w:rsidRPr="000B3C8E">
        <w:rPr>
          <w:b/>
        </w:rPr>
        <w:t>Sinh viên thực hiện</w:t>
      </w:r>
    </w:p>
    <w:p w14:paraId="21FF06C8" w14:textId="4ABBEE55" w:rsidR="000B3C8E" w:rsidRDefault="00C41295" w:rsidP="000B3C8E">
      <w:pPr>
        <w:pStyle w:val="noidung"/>
        <w:ind w:left="5103"/>
        <w:jc w:val="center"/>
      </w:pPr>
      <w:r>
        <w:t>Mẫn</w:t>
      </w:r>
    </w:p>
    <w:p w14:paraId="4FB3F974" w14:textId="636B740C" w:rsidR="000B3C8E" w:rsidRDefault="00C41295" w:rsidP="000B3C8E">
      <w:pPr>
        <w:pStyle w:val="noidung"/>
        <w:ind w:left="5103"/>
        <w:jc w:val="center"/>
      </w:pPr>
      <w:r>
        <w:t>Nguyễn Như Mẫn</w:t>
      </w:r>
    </w:p>
    <w:p w14:paraId="3F4651A5" w14:textId="77777777" w:rsidR="00C41295" w:rsidRDefault="000B3C8E" w:rsidP="000B3C8E">
      <w:pPr>
        <w:pStyle w:val="noidung"/>
        <w:ind w:left="5103"/>
        <w:jc w:val="center"/>
      </w:pPr>
      <w:r>
        <w:t>Ghi họ tên của mình</w:t>
      </w:r>
    </w:p>
    <w:p w14:paraId="4675A5F7" w14:textId="39AC8F4B" w:rsidR="000B3C8E" w:rsidRDefault="000B3C8E" w:rsidP="000B3C8E">
      <w:pPr>
        <w:pStyle w:val="noidung"/>
        <w:ind w:left="5103"/>
        <w:jc w:val="center"/>
      </w:pPr>
      <w:r>
        <w:br w:type="page"/>
      </w:r>
    </w:p>
    <w:p w14:paraId="2A6CD1DE" w14:textId="77777777" w:rsidR="00314527" w:rsidRDefault="00314527" w:rsidP="002D6E1C">
      <w:pPr>
        <w:pStyle w:val="DEMUC"/>
      </w:pPr>
      <w:r>
        <w:lastRenderedPageBreak/>
        <w:t>Mục lục</w:t>
      </w:r>
    </w:p>
    <w:p w14:paraId="0272B9CE" w14:textId="4C91405D" w:rsidR="00AD25E4" w:rsidRDefault="00AD25E4">
      <w:pPr>
        <w:pStyle w:val="TOC1"/>
        <w:tabs>
          <w:tab w:val="right" w:leader="dot" w:pos="8778"/>
        </w:tabs>
        <w:rPr>
          <w:rFonts w:asciiTheme="minorHAnsi" w:eastAsiaTheme="minorEastAsia" w:hAnsiTheme="minorHAnsi"/>
          <w:noProof/>
          <w:kern w:val="2"/>
          <w:sz w:val="24"/>
          <w:szCs w:val="24"/>
          <w14:ligatures w14:val="standardContextual"/>
        </w:rPr>
      </w:pPr>
      <w:r>
        <w:tab/>
      </w:r>
      <w:r w:rsidR="00084BF4">
        <w:fldChar w:fldCharType="begin"/>
      </w:r>
      <w:r w:rsidR="00084BF4">
        <w:instrText xml:space="preserve"> TOC \o "1-4" \h \z \u </w:instrText>
      </w:r>
      <w:r w:rsidR="00084BF4">
        <w:fldChar w:fldCharType="separate"/>
      </w:r>
      <w:hyperlink w:anchor="_Toc235096945" w:history="1">
        <w:r w:rsidRPr="00163EE5">
          <w:rPr>
            <w:rStyle w:val="Hyperlink"/>
            <w:noProof/>
          </w:rPr>
          <w:t>CHƯƠNG 1. Tổng quan nghiên cứU</w:t>
        </w:r>
        <w:r>
          <w:rPr>
            <w:noProof/>
            <w:webHidden/>
          </w:rPr>
          <w:tab/>
        </w:r>
        <w:r>
          <w:rPr>
            <w:noProof/>
            <w:webHidden/>
          </w:rPr>
          <w:fldChar w:fldCharType="begin"/>
        </w:r>
        <w:r>
          <w:rPr>
            <w:noProof/>
            <w:webHidden/>
          </w:rPr>
          <w:instrText xml:space="preserve"> PAGEREF _Toc235096945 \h </w:instrText>
        </w:r>
        <w:r>
          <w:rPr>
            <w:noProof/>
            <w:webHidden/>
          </w:rPr>
        </w:r>
        <w:r>
          <w:rPr>
            <w:noProof/>
            <w:webHidden/>
          </w:rPr>
          <w:fldChar w:fldCharType="separate"/>
        </w:r>
        <w:r>
          <w:rPr>
            <w:noProof/>
            <w:webHidden/>
          </w:rPr>
          <w:t>1</w:t>
        </w:r>
        <w:r>
          <w:rPr>
            <w:noProof/>
            <w:webHidden/>
          </w:rPr>
          <w:fldChar w:fldCharType="end"/>
        </w:r>
      </w:hyperlink>
    </w:p>
    <w:p w14:paraId="064EC538" w14:textId="3ED33AA3"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46" w:history="1">
        <w:r w:rsidRPr="00163EE5">
          <w:rPr>
            <w:rStyle w:val="Hyperlink"/>
            <w:noProof/>
          </w:rPr>
          <w:t>1.1 Đặt vấn đề</w:t>
        </w:r>
        <w:r>
          <w:rPr>
            <w:noProof/>
            <w:webHidden/>
          </w:rPr>
          <w:tab/>
        </w:r>
        <w:r>
          <w:rPr>
            <w:noProof/>
            <w:webHidden/>
          </w:rPr>
          <w:fldChar w:fldCharType="begin"/>
        </w:r>
        <w:r>
          <w:rPr>
            <w:noProof/>
            <w:webHidden/>
          </w:rPr>
          <w:instrText xml:space="preserve"> PAGEREF _Toc235096946 \h </w:instrText>
        </w:r>
        <w:r>
          <w:rPr>
            <w:noProof/>
            <w:webHidden/>
          </w:rPr>
        </w:r>
        <w:r>
          <w:rPr>
            <w:noProof/>
            <w:webHidden/>
          </w:rPr>
          <w:fldChar w:fldCharType="separate"/>
        </w:r>
        <w:r>
          <w:rPr>
            <w:noProof/>
            <w:webHidden/>
          </w:rPr>
          <w:t>1</w:t>
        </w:r>
        <w:r>
          <w:rPr>
            <w:noProof/>
            <w:webHidden/>
          </w:rPr>
          <w:fldChar w:fldCharType="end"/>
        </w:r>
      </w:hyperlink>
    </w:p>
    <w:p w14:paraId="16F09D5C" w14:textId="0A0DD3F0"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47" w:history="1">
        <w:r w:rsidRPr="00163EE5">
          <w:rPr>
            <w:rStyle w:val="Hyperlink"/>
            <w:noProof/>
          </w:rPr>
          <w:t>1.2 Mục tiêu nghiên cứu</w:t>
        </w:r>
        <w:r>
          <w:rPr>
            <w:noProof/>
            <w:webHidden/>
          </w:rPr>
          <w:tab/>
        </w:r>
        <w:r>
          <w:rPr>
            <w:noProof/>
            <w:webHidden/>
          </w:rPr>
          <w:fldChar w:fldCharType="begin"/>
        </w:r>
        <w:r>
          <w:rPr>
            <w:noProof/>
            <w:webHidden/>
          </w:rPr>
          <w:instrText xml:space="preserve"> PAGEREF _Toc235096947 \h </w:instrText>
        </w:r>
        <w:r>
          <w:rPr>
            <w:noProof/>
            <w:webHidden/>
          </w:rPr>
        </w:r>
        <w:r>
          <w:rPr>
            <w:noProof/>
            <w:webHidden/>
          </w:rPr>
          <w:fldChar w:fldCharType="separate"/>
        </w:r>
        <w:r>
          <w:rPr>
            <w:noProof/>
            <w:webHidden/>
          </w:rPr>
          <w:t>2</w:t>
        </w:r>
        <w:r>
          <w:rPr>
            <w:noProof/>
            <w:webHidden/>
          </w:rPr>
          <w:fldChar w:fldCharType="end"/>
        </w:r>
      </w:hyperlink>
    </w:p>
    <w:p w14:paraId="27D19CBE" w14:textId="3A3C093E"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48" w:history="1">
        <w:r w:rsidRPr="00163EE5">
          <w:rPr>
            <w:rStyle w:val="Hyperlink"/>
            <w:noProof/>
          </w:rPr>
          <w:t>1.3 Phương pháp nghiên cứu</w:t>
        </w:r>
        <w:r>
          <w:rPr>
            <w:noProof/>
            <w:webHidden/>
          </w:rPr>
          <w:tab/>
        </w:r>
        <w:r>
          <w:rPr>
            <w:noProof/>
            <w:webHidden/>
          </w:rPr>
          <w:fldChar w:fldCharType="begin"/>
        </w:r>
        <w:r>
          <w:rPr>
            <w:noProof/>
            <w:webHidden/>
          </w:rPr>
          <w:instrText xml:space="preserve"> PAGEREF _Toc235096948 \h </w:instrText>
        </w:r>
        <w:r>
          <w:rPr>
            <w:noProof/>
            <w:webHidden/>
          </w:rPr>
        </w:r>
        <w:r>
          <w:rPr>
            <w:noProof/>
            <w:webHidden/>
          </w:rPr>
          <w:fldChar w:fldCharType="separate"/>
        </w:r>
        <w:r>
          <w:rPr>
            <w:noProof/>
            <w:webHidden/>
          </w:rPr>
          <w:t>3</w:t>
        </w:r>
        <w:r>
          <w:rPr>
            <w:noProof/>
            <w:webHidden/>
          </w:rPr>
          <w:fldChar w:fldCharType="end"/>
        </w:r>
      </w:hyperlink>
    </w:p>
    <w:p w14:paraId="2F76F6CF" w14:textId="7E00E98F"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49" w:history="1">
        <w:r w:rsidRPr="00163EE5">
          <w:rPr>
            <w:rStyle w:val="Hyperlink"/>
            <w:noProof/>
          </w:rPr>
          <w:t>1.4 Đối tượng nghiên cứu</w:t>
        </w:r>
        <w:r>
          <w:rPr>
            <w:noProof/>
            <w:webHidden/>
          </w:rPr>
          <w:tab/>
        </w:r>
        <w:r>
          <w:rPr>
            <w:noProof/>
            <w:webHidden/>
          </w:rPr>
          <w:fldChar w:fldCharType="begin"/>
        </w:r>
        <w:r>
          <w:rPr>
            <w:noProof/>
            <w:webHidden/>
          </w:rPr>
          <w:instrText xml:space="preserve"> PAGEREF _Toc235096949 \h </w:instrText>
        </w:r>
        <w:r>
          <w:rPr>
            <w:noProof/>
            <w:webHidden/>
          </w:rPr>
        </w:r>
        <w:r>
          <w:rPr>
            <w:noProof/>
            <w:webHidden/>
          </w:rPr>
          <w:fldChar w:fldCharType="separate"/>
        </w:r>
        <w:r>
          <w:rPr>
            <w:noProof/>
            <w:webHidden/>
          </w:rPr>
          <w:t>3</w:t>
        </w:r>
        <w:r>
          <w:rPr>
            <w:noProof/>
            <w:webHidden/>
          </w:rPr>
          <w:fldChar w:fldCharType="end"/>
        </w:r>
      </w:hyperlink>
    </w:p>
    <w:p w14:paraId="01E733DD" w14:textId="02266DA1" w:rsidR="00AD25E4" w:rsidRDefault="00AD25E4">
      <w:pPr>
        <w:pStyle w:val="TOC1"/>
        <w:tabs>
          <w:tab w:val="right" w:leader="dot" w:pos="8778"/>
        </w:tabs>
        <w:rPr>
          <w:rFonts w:asciiTheme="minorHAnsi" w:eastAsiaTheme="minorEastAsia" w:hAnsiTheme="minorHAnsi"/>
          <w:noProof/>
          <w:kern w:val="2"/>
          <w:sz w:val="24"/>
          <w:szCs w:val="24"/>
          <w14:ligatures w14:val="standardContextual"/>
        </w:rPr>
      </w:pPr>
      <w:hyperlink w:anchor="_Toc235096950" w:history="1">
        <w:r w:rsidRPr="00163EE5">
          <w:rPr>
            <w:rStyle w:val="Hyperlink"/>
            <w:noProof/>
          </w:rPr>
          <w:t>CHƯƠNG 2. Cơ sở lý thuyết</w:t>
        </w:r>
        <w:r>
          <w:rPr>
            <w:noProof/>
            <w:webHidden/>
          </w:rPr>
          <w:tab/>
        </w:r>
        <w:r>
          <w:rPr>
            <w:noProof/>
            <w:webHidden/>
          </w:rPr>
          <w:fldChar w:fldCharType="begin"/>
        </w:r>
        <w:r>
          <w:rPr>
            <w:noProof/>
            <w:webHidden/>
          </w:rPr>
          <w:instrText xml:space="preserve"> PAGEREF _Toc235096950 \h </w:instrText>
        </w:r>
        <w:r>
          <w:rPr>
            <w:noProof/>
            <w:webHidden/>
          </w:rPr>
        </w:r>
        <w:r>
          <w:rPr>
            <w:noProof/>
            <w:webHidden/>
          </w:rPr>
          <w:fldChar w:fldCharType="separate"/>
        </w:r>
        <w:r>
          <w:rPr>
            <w:noProof/>
            <w:webHidden/>
          </w:rPr>
          <w:t>5</w:t>
        </w:r>
        <w:r>
          <w:rPr>
            <w:noProof/>
            <w:webHidden/>
          </w:rPr>
          <w:fldChar w:fldCharType="end"/>
        </w:r>
      </w:hyperlink>
    </w:p>
    <w:p w14:paraId="1DBD5A26" w14:textId="50A2F03D"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51" w:history="1">
        <w:r w:rsidRPr="00163EE5">
          <w:rPr>
            <w:rStyle w:val="Hyperlink"/>
            <w:noProof/>
          </w:rPr>
          <w:t>2.1 Tiêu đề mục 2.1</w:t>
        </w:r>
        <w:r>
          <w:rPr>
            <w:noProof/>
            <w:webHidden/>
          </w:rPr>
          <w:tab/>
        </w:r>
        <w:r>
          <w:rPr>
            <w:noProof/>
            <w:webHidden/>
          </w:rPr>
          <w:fldChar w:fldCharType="begin"/>
        </w:r>
        <w:r>
          <w:rPr>
            <w:noProof/>
            <w:webHidden/>
          </w:rPr>
          <w:instrText xml:space="preserve"> PAGEREF _Toc235096951 \h </w:instrText>
        </w:r>
        <w:r>
          <w:rPr>
            <w:noProof/>
            <w:webHidden/>
          </w:rPr>
        </w:r>
        <w:r>
          <w:rPr>
            <w:noProof/>
            <w:webHidden/>
          </w:rPr>
          <w:fldChar w:fldCharType="separate"/>
        </w:r>
        <w:r>
          <w:rPr>
            <w:noProof/>
            <w:webHidden/>
          </w:rPr>
          <w:t>5</w:t>
        </w:r>
        <w:r>
          <w:rPr>
            <w:noProof/>
            <w:webHidden/>
          </w:rPr>
          <w:fldChar w:fldCharType="end"/>
        </w:r>
      </w:hyperlink>
    </w:p>
    <w:p w14:paraId="04383020" w14:textId="646E9E8B"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52" w:history="1">
        <w:r w:rsidRPr="00163EE5">
          <w:rPr>
            <w:rStyle w:val="Hyperlink"/>
            <w:noProof/>
          </w:rPr>
          <w:t>2.2 Ngôn ngữ HTML</w:t>
        </w:r>
        <w:r>
          <w:rPr>
            <w:noProof/>
            <w:webHidden/>
          </w:rPr>
          <w:tab/>
        </w:r>
        <w:r>
          <w:rPr>
            <w:noProof/>
            <w:webHidden/>
          </w:rPr>
          <w:fldChar w:fldCharType="begin"/>
        </w:r>
        <w:r>
          <w:rPr>
            <w:noProof/>
            <w:webHidden/>
          </w:rPr>
          <w:instrText xml:space="preserve"> PAGEREF _Toc235096952 \h </w:instrText>
        </w:r>
        <w:r>
          <w:rPr>
            <w:noProof/>
            <w:webHidden/>
          </w:rPr>
        </w:r>
        <w:r>
          <w:rPr>
            <w:noProof/>
            <w:webHidden/>
          </w:rPr>
          <w:fldChar w:fldCharType="separate"/>
        </w:r>
        <w:r>
          <w:rPr>
            <w:noProof/>
            <w:webHidden/>
          </w:rPr>
          <w:t>5</w:t>
        </w:r>
        <w:r>
          <w:rPr>
            <w:noProof/>
            <w:webHidden/>
          </w:rPr>
          <w:fldChar w:fldCharType="end"/>
        </w:r>
      </w:hyperlink>
    </w:p>
    <w:p w14:paraId="7A9AF2F5" w14:textId="626CC214"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53" w:history="1">
        <w:r w:rsidRPr="00163EE5">
          <w:rPr>
            <w:rStyle w:val="Hyperlink"/>
            <w:noProof/>
          </w:rPr>
          <w:t>2.2.1 Khái niệm HTML</w:t>
        </w:r>
        <w:r>
          <w:rPr>
            <w:noProof/>
            <w:webHidden/>
          </w:rPr>
          <w:tab/>
        </w:r>
        <w:r>
          <w:rPr>
            <w:noProof/>
            <w:webHidden/>
          </w:rPr>
          <w:fldChar w:fldCharType="begin"/>
        </w:r>
        <w:r>
          <w:rPr>
            <w:noProof/>
            <w:webHidden/>
          </w:rPr>
          <w:instrText xml:space="preserve"> PAGEREF _Toc235096953 \h </w:instrText>
        </w:r>
        <w:r>
          <w:rPr>
            <w:noProof/>
            <w:webHidden/>
          </w:rPr>
        </w:r>
        <w:r>
          <w:rPr>
            <w:noProof/>
            <w:webHidden/>
          </w:rPr>
          <w:fldChar w:fldCharType="separate"/>
        </w:r>
        <w:r>
          <w:rPr>
            <w:noProof/>
            <w:webHidden/>
          </w:rPr>
          <w:t>5</w:t>
        </w:r>
        <w:r>
          <w:rPr>
            <w:noProof/>
            <w:webHidden/>
          </w:rPr>
          <w:fldChar w:fldCharType="end"/>
        </w:r>
      </w:hyperlink>
    </w:p>
    <w:p w14:paraId="25679375" w14:textId="1D30BE42"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54" w:history="1">
        <w:r w:rsidRPr="00163EE5">
          <w:rPr>
            <w:rStyle w:val="Hyperlink"/>
            <w:noProof/>
          </w:rPr>
          <w:t>2.2.2</w:t>
        </w:r>
        <w:r w:rsidRPr="00163EE5">
          <w:rPr>
            <w:rStyle w:val="Hyperlink"/>
            <w:noProof/>
            <w:lang w:val="pt-BR"/>
          </w:rPr>
          <w:t xml:space="preserve"> Cấu trúc cơ bản của HTML</w:t>
        </w:r>
        <w:r>
          <w:rPr>
            <w:noProof/>
            <w:webHidden/>
          </w:rPr>
          <w:tab/>
        </w:r>
        <w:r>
          <w:rPr>
            <w:noProof/>
            <w:webHidden/>
          </w:rPr>
          <w:fldChar w:fldCharType="begin"/>
        </w:r>
        <w:r>
          <w:rPr>
            <w:noProof/>
            <w:webHidden/>
          </w:rPr>
          <w:instrText xml:space="preserve"> PAGEREF _Toc235096954 \h </w:instrText>
        </w:r>
        <w:r>
          <w:rPr>
            <w:noProof/>
            <w:webHidden/>
          </w:rPr>
        </w:r>
        <w:r>
          <w:rPr>
            <w:noProof/>
            <w:webHidden/>
          </w:rPr>
          <w:fldChar w:fldCharType="separate"/>
        </w:r>
        <w:r>
          <w:rPr>
            <w:noProof/>
            <w:webHidden/>
          </w:rPr>
          <w:t>6</w:t>
        </w:r>
        <w:r>
          <w:rPr>
            <w:noProof/>
            <w:webHidden/>
          </w:rPr>
          <w:fldChar w:fldCharType="end"/>
        </w:r>
      </w:hyperlink>
    </w:p>
    <w:p w14:paraId="1190C7B3" w14:textId="7902C8E2"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55" w:history="1">
        <w:r w:rsidRPr="00163EE5">
          <w:rPr>
            <w:rStyle w:val="Hyperlink"/>
            <w:noProof/>
          </w:rPr>
          <w:t>2.2.3 Các thẻ HTML thường dùng</w:t>
        </w:r>
        <w:r>
          <w:rPr>
            <w:noProof/>
            <w:webHidden/>
          </w:rPr>
          <w:tab/>
        </w:r>
        <w:r>
          <w:rPr>
            <w:noProof/>
            <w:webHidden/>
          </w:rPr>
          <w:fldChar w:fldCharType="begin"/>
        </w:r>
        <w:r>
          <w:rPr>
            <w:noProof/>
            <w:webHidden/>
          </w:rPr>
          <w:instrText xml:space="preserve"> PAGEREF _Toc235096955 \h </w:instrText>
        </w:r>
        <w:r>
          <w:rPr>
            <w:noProof/>
            <w:webHidden/>
          </w:rPr>
        </w:r>
        <w:r>
          <w:rPr>
            <w:noProof/>
            <w:webHidden/>
          </w:rPr>
          <w:fldChar w:fldCharType="separate"/>
        </w:r>
        <w:r>
          <w:rPr>
            <w:noProof/>
            <w:webHidden/>
          </w:rPr>
          <w:t>6</w:t>
        </w:r>
        <w:r>
          <w:rPr>
            <w:noProof/>
            <w:webHidden/>
          </w:rPr>
          <w:fldChar w:fldCharType="end"/>
        </w:r>
      </w:hyperlink>
    </w:p>
    <w:p w14:paraId="7A49C97C" w14:textId="3A76DE3D"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56" w:history="1">
        <w:r w:rsidRPr="00163EE5">
          <w:rPr>
            <w:rStyle w:val="Hyperlink"/>
            <w:noProof/>
          </w:rPr>
          <w:t>2.3</w:t>
        </w:r>
        <w:r>
          <w:rPr>
            <w:noProof/>
            <w:webHidden/>
          </w:rPr>
          <w:tab/>
        </w:r>
        <w:r>
          <w:rPr>
            <w:noProof/>
            <w:webHidden/>
          </w:rPr>
          <w:fldChar w:fldCharType="begin"/>
        </w:r>
        <w:r>
          <w:rPr>
            <w:noProof/>
            <w:webHidden/>
          </w:rPr>
          <w:instrText xml:space="preserve"> PAGEREF _Toc235096956 \h </w:instrText>
        </w:r>
        <w:r>
          <w:rPr>
            <w:noProof/>
            <w:webHidden/>
          </w:rPr>
        </w:r>
        <w:r>
          <w:rPr>
            <w:noProof/>
            <w:webHidden/>
          </w:rPr>
          <w:fldChar w:fldCharType="separate"/>
        </w:r>
        <w:r>
          <w:rPr>
            <w:noProof/>
            <w:webHidden/>
          </w:rPr>
          <w:t>6</w:t>
        </w:r>
        <w:r>
          <w:rPr>
            <w:noProof/>
            <w:webHidden/>
          </w:rPr>
          <w:fldChar w:fldCharType="end"/>
        </w:r>
      </w:hyperlink>
    </w:p>
    <w:p w14:paraId="7BC3815F" w14:textId="7D3850DD"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57" w:history="1">
        <w:r w:rsidRPr="00163EE5">
          <w:rPr>
            <w:rStyle w:val="Hyperlink"/>
            <w:noProof/>
          </w:rPr>
          <w:t>2.3 CSS</w:t>
        </w:r>
        <w:r>
          <w:rPr>
            <w:noProof/>
            <w:webHidden/>
          </w:rPr>
          <w:tab/>
        </w:r>
        <w:r>
          <w:rPr>
            <w:noProof/>
            <w:webHidden/>
          </w:rPr>
          <w:fldChar w:fldCharType="begin"/>
        </w:r>
        <w:r>
          <w:rPr>
            <w:noProof/>
            <w:webHidden/>
          </w:rPr>
          <w:instrText xml:space="preserve"> PAGEREF _Toc235096957 \h </w:instrText>
        </w:r>
        <w:r>
          <w:rPr>
            <w:noProof/>
            <w:webHidden/>
          </w:rPr>
        </w:r>
        <w:r>
          <w:rPr>
            <w:noProof/>
            <w:webHidden/>
          </w:rPr>
          <w:fldChar w:fldCharType="separate"/>
        </w:r>
        <w:r>
          <w:rPr>
            <w:noProof/>
            <w:webHidden/>
          </w:rPr>
          <w:t>8</w:t>
        </w:r>
        <w:r>
          <w:rPr>
            <w:noProof/>
            <w:webHidden/>
          </w:rPr>
          <w:fldChar w:fldCharType="end"/>
        </w:r>
      </w:hyperlink>
    </w:p>
    <w:p w14:paraId="164705F0" w14:textId="66D7CBF3"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58" w:history="1">
        <w:r w:rsidRPr="00163EE5">
          <w:rPr>
            <w:rStyle w:val="Hyperlink"/>
            <w:noProof/>
          </w:rPr>
          <w:t>2.3.1 Khái niệm CSS</w:t>
        </w:r>
        <w:r>
          <w:rPr>
            <w:noProof/>
            <w:webHidden/>
          </w:rPr>
          <w:tab/>
        </w:r>
        <w:r>
          <w:rPr>
            <w:noProof/>
            <w:webHidden/>
          </w:rPr>
          <w:fldChar w:fldCharType="begin"/>
        </w:r>
        <w:r>
          <w:rPr>
            <w:noProof/>
            <w:webHidden/>
          </w:rPr>
          <w:instrText xml:space="preserve"> PAGEREF _Toc235096958 \h </w:instrText>
        </w:r>
        <w:r>
          <w:rPr>
            <w:noProof/>
            <w:webHidden/>
          </w:rPr>
        </w:r>
        <w:r>
          <w:rPr>
            <w:noProof/>
            <w:webHidden/>
          </w:rPr>
          <w:fldChar w:fldCharType="separate"/>
        </w:r>
        <w:r>
          <w:rPr>
            <w:noProof/>
            <w:webHidden/>
          </w:rPr>
          <w:t>8</w:t>
        </w:r>
        <w:r>
          <w:rPr>
            <w:noProof/>
            <w:webHidden/>
          </w:rPr>
          <w:fldChar w:fldCharType="end"/>
        </w:r>
      </w:hyperlink>
    </w:p>
    <w:p w14:paraId="3DBB755F" w14:textId="5419C804"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59" w:history="1">
        <w:r w:rsidRPr="00163EE5">
          <w:rPr>
            <w:rStyle w:val="Hyperlink"/>
            <w:noProof/>
          </w:rPr>
          <w:t>2.3.2 Cú pháp CSS</w:t>
        </w:r>
        <w:r>
          <w:rPr>
            <w:noProof/>
            <w:webHidden/>
          </w:rPr>
          <w:tab/>
        </w:r>
        <w:r>
          <w:rPr>
            <w:noProof/>
            <w:webHidden/>
          </w:rPr>
          <w:fldChar w:fldCharType="begin"/>
        </w:r>
        <w:r>
          <w:rPr>
            <w:noProof/>
            <w:webHidden/>
          </w:rPr>
          <w:instrText xml:space="preserve"> PAGEREF _Toc235096959 \h </w:instrText>
        </w:r>
        <w:r>
          <w:rPr>
            <w:noProof/>
            <w:webHidden/>
          </w:rPr>
        </w:r>
        <w:r>
          <w:rPr>
            <w:noProof/>
            <w:webHidden/>
          </w:rPr>
          <w:fldChar w:fldCharType="separate"/>
        </w:r>
        <w:r>
          <w:rPr>
            <w:noProof/>
            <w:webHidden/>
          </w:rPr>
          <w:t>8</w:t>
        </w:r>
        <w:r>
          <w:rPr>
            <w:noProof/>
            <w:webHidden/>
          </w:rPr>
          <w:fldChar w:fldCharType="end"/>
        </w:r>
      </w:hyperlink>
    </w:p>
    <w:p w14:paraId="5B92854B" w14:textId="35B0EC67"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0" w:history="1">
        <w:r w:rsidRPr="00163EE5">
          <w:rPr>
            <w:rStyle w:val="Hyperlink"/>
            <w:noProof/>
          </w:rPr>
          <w:t>2.3.3 Ví dụ</w:t>
        </w:r>
        <w:r>
          <w:rPr>
            <w:noProof/>
            <w:webHidden/>
          </w:rPr>
          <w:tab/>
        </w:r>
        <w:r>
          <w:rPr>
            <w:noProof/>
            <w:webHidden/>
          </w:rPr>
          <w:fldChar w:fldCharType="begin"/>
        </w:r>
        <w:r>
          <w:rPr>
            <w:noProof/>
            <w:webHidden/>
          </w:rPr>
          <w:instrText xml:space="preserve"> PAGEREF _Toc235096960 \h </w:instrText>
        </w:r>
        <w:r>
          <w:rPr>
            <w:noProof/>
            <w:webHidden/>
          </w:rPr>
        </w:r>
        <w:r>
          <w:rPr>
            <w:noProof/>
            <w:webHidden/>
          </w:rPr>
          <w:fldChar w:fldCharType="separate"/>
        </w:r>
        <w:r>
          <w:rPr>
            <w:noProof/>
            <w:webHidden/>
          </w:rPr>
          <w:t>8</w:t>
        </w:r>
        <w:r>
          <w:rPr>
            <w:noProof/>
            <w:webHidden/>
          </w:rPr>
          <w:fldChar w:fldCharType="end"/>
        </w:r>
      </w:hyperlink>
    </w:p>
    <w:p w14:paraId="1F106889" w14:textId="017B051A"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1" w:history="1">
        <w:r w:rsidRPr="00163EE5">
          <w:rPr>
            <w:rStyle w:val="Hyperlink"/>
            <w:noProof/>
          </w:rPr>
          <w:t>2.3.4 Grid Layout</w:t>
        </w:r>
        <w:r>
          <w:rPr>
            <w:noProof/>
            <w:webHidden/>
          </w:rPr>
          <w:tab/>
        </w:r>
        <w:r>
          <w:rPr>
            <w:noProof/>
            <w:webHidden/>
          </w:rPr>
          <w:fldChar w:fldCharType="begin"/>
        </w:r>
        <w:r>
          <w:rPr>
            <w:noProof/>
            <w:webHidden/>
          </w:rPr>
          <w:instrText xml:space="preserve"> PAGEREF _Toc235096961 \h </w:instrText>
        </w:r>
        <w:r>
          <w:rPr>
            <w:noProof/>
            <w:webHidden/>
          </w:rPr>
        </w:r>
        <w:r>
          <w:rPr>
            <w:noProof/>
            <w:webHidden/>
          </w:rPr>
          <w:fldChar w:fldCharType="separate"/>
        </w:r>
        <w:r>
          <w:rPr>
            <w:noProof/>
            <w:webHidden/>
          </w:rPr>
          <w:t>9</w:t>
        </w:r>
        <w:r>
          <w:rPr>
            <w:noProof/>
            <w:webHidden/>
          </w:rPr>
          <w:fldChar w:fldCharType="end"/>
        </w:r>
      </w:hyperlink>
    </w:p>
    <w:p w14:paraId="538724E3" w14:textId="1C54A853"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62" w:history="1">
        <w:r w:rsidRPr="00163EE5">
          <w:rPr>
            <w:rStyle w:val="Hyperlink"/>
            <w:noProof/>
          </w:rPr>
          <w:t>2.4 JavaScript</w:t>
        </w:r>
        <w:r>
          <w:rPr>
            <w:noProof/>
            <w:webHidden/>
          </w:rPr>
          <w:tab/>
        </w:r>
        <w:r>
          <w:rPr>
            <w:noProof/>
            <w:webHidden/>
          </w:rPr>
          <w:fldChar w:fldCharType="begin"/>
        </w:r>
        <w:r>
          <w:rPr>
            <w:noProof/>
            <w:webHidden/>
          </w:rPr>
          <w:instrText xml:space="preserve"> PAGEREF _Toc235096962 \h </w:instrText>
        </w:r>
        <w:r>
          <w:rPr>
            <w:noProof/>
            <w:webHidden/>
          </w:rPr>
        </w:r>
        <w:r>
          <w:rPr>
            <w:noProof/>
            <w:webHidden/>
          </w:rPr>
          <w:fldChar w:fldCharType="separate"/>
        </w:r>
        <w:r>
          <w:rPr>
            <w:noProof/>
            <w:webHidden/>
          </w:rPr>
          <w:t>10</w:t>
        </w:r>
        <w:r>
          <w:rPr>
            <w:noProof/>
            <w:webHidden/>
          </w:rPr>
          <w:fldChar w:fldCharType="end"/>
        </w:r>
      </w:hyperlink>
    </w:p>
    <w:p w14:paraId="029EFF7F" w14:textId="49BE3A32"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3" w:history="1">
        <w:r w:rsidRPr="00163EE5">
          <w:rPr>
            <w:rStyle w:val="Hyperlink"/>
            <w:noProof/>
          </w:rPr>
          <w:t>2.4.1 Khái niệm</w:t>
        </w:r>
        <w:r>
          <w:rPr>
            <w:noProof/>
            <w:webHidden/>
          </w:rPr>
          <w:tab/>
        </w:r>
        <w:r>
          <w:rPr>
            <w:noProof/>
            <w:webHidden/>
          </w:rPr>
          <w:fldChar w:fldCharType="begin"/>
        </w:r>
        <w:r>
          <w:rPr>
            <w:noProof/>
            <w:webHidden/>
          </w:rPr>
          <w:instrText xml:space="preserve"> PAGEREF _Toc235096963 \h </w:instrText>
        </w:r>
        <w:r>
          <w:rPr>
            <w:noProof/>
            <w:webHidden/>
          </w:rPr>
        </w:r>
        <w:r>
          <w:rPr>
            <w:noProof/>
            <w:webHidden/>
          </w:rPr>
          <w:fldChar w:fldCharType="separate"/>
        </w:r>
        <w:r>
          <w:rPr>
            <w:noProof/>
            <w:webHidden/>
          </w:rPr>
          <w:t>10</w:t>
        </w:r>
        <w:r>
          <w:rPr>
            <w:noProof/>
            <w:webHidden/>
          </w:rPr>
          <w:fldChar w:fldCharType="end"/>
        </w:r>
      </w:hyperlink>
    </w:p>
    <w:p w14:paraId="28BC5540" w14:textId="159CE3CB"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4" w:history="1">
        <w:r w:rsidRPr="00163EE5">
          <w:rPr>
            <w:rStyle w:val="Hyperlink"/>
            <w:noProof/>
          </w:rPr>
          <w:t>2.4.2 Cú pháp</w:t>
        </w:r>
        <w:r>
          <w:rPr>
            <w:noProof/>
            <w:webHidden/>
          </w:rPr>
          <w:tab/>
        </w:r>
        <w:r>
          <w:rPr>
            <w:noProof/>
            <w:webHidden/>
          </w:rPr>
          <w:fldChar w:fldCharType="begin"/>
        </w:r>
        <w:r>
          <w:rPr>
            <w:noProof/>
            <w:webHidden/>
          </w:rPr>
          <w:instrText xml:space="preserve"> PAGEREF _Toc235096964 \h </w:instrText>
        </w:r>
        <w:r>
          <w:rPr>
            <w:noProof/>
            <w:webHidden/>
          </w:rPr>
        </w:r>
        <w:r>
          <w:rPr>
            <w:noProof/>
            <w:webHidden/>
          </w:rPr>
          <w:fldChar w:fldCharType="separate"/>
        </w:r>
        <w:r>
          <w:rPr>
            <w:noProof/>
            <w:webHidden/>
          </w:rPr>
          <w:t>10</w:t>
        </w:r>
        <w:r>
          <w:rPr>
            <w:noProof/>
            <w:webHidden/>
          </w:rPr>
          <w:fldChar w:fldCharType="end"/>
        </w:r>
      </w:hyperlink>
    </w:p>
    <w:p w14:paraId="5C1F2EE0" w14:textId="0C0FF880"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5" w:history="1">
        <w:r w:rsidRPr="00163EE5">
          <w:rPr>
            <w:rStyle w:val="Hyperlink"/>
            <w:noProof/>
          </w:rPr>
          <w:t>2.4.3 Ví dụ</w:t>
        </w:r>
        <w:r>
          <w:rPr>
            <w:noProof/>
            <w:webHidden/>
          </w:rPr>
          <w:tab/>
        </w:r>
        <w:r>
          <w:rPr>
            <w:noProof/>
            <w:webHidden/>
          </w:rPr>
          <w:fldChar w:fldCharType="begin"/>
        </w:r>
        <w:r>
          <w:rPr>
            <w:noProof/>
            <w:webHidden/>
          </w:rPr>
          <w:instrText xml:space="preserve"> PAGEREF _Toc235096965 \h </w:instrText>
        </w:r>
        <w:r>
          <w:rPr>
            <w:noProof/>
            <w:webHidden/>
          </w:rPr>
        </w:r>
        <w:r>
          <w:rPr>
            <w:noProof/>
            <w:webHidden/>
          </w:rPr>
          <w:fldChar w:fldCharType="separate"/>
        </w:r>
        <w:r>
          <w:rPr>
            <w:noProof/>
            <w:webHidden/>
          </w:rPr>
          <w:t>10</w:t>
        </w:r>
        <w:r>
          <w:rPr>
            <w:noProof/>
            <w:webHidden/>
          </w:rPr>
          <w:fldChar w:fldCharType="end"/>
        </w:r>
      </w:hyperlink>
    </w:p>
    <w:p w14:paraId="335621D1" w14:textId="7AE8C7D6"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6" w:history="1">
        <w:r w:rsidRPr="00163EE5">
          <w:rPr>
            <w:rStyle w:val="Hyperlink"/>
            <w:noProof/>
          </w:rPr>
          <w:t>2.4.4 Ví dụ áp dụng vào đề tài</w:t>
        </w:r>
        <w:r>
          <w:rPr>
            <w:noProof/>
            <w:webHidden/>
          </w:rPr>
          <w:tab/>
        </w:r>
        <w:r>
          <w:rPr>
            <w:noProof/>
            <w:webHidden/>
          </w:rPr>
          <w:fldChar w:fldCharType="begin"/>
        </w:r>
        <w:r>
          <w:rPr>
            <w:noProof/>
            <w:webHidden/>
          </w:rPr>
          <w:instrText xml:space="preserve"> PAGEREF _Toc235096966 \h </w:instrText>
        </w:r>
        <w:r>
          <w:rPr>
            <w:noProof/>
            <w:webHidden/>
          </w:rPr>
        </w:r>
        <w:r>
          <w:rPr>
            <w:noProof/>
            <w:webHidden/>
          </w:rPr>
          <w:fldChar w:fldCharType="separate"/>
        </w:r>
        <w:r>
          <w:rPr>
            <w:noProof/>
            <w:webHidden/>
          </w:rPr>
          <w:t>11</w:t>
        </w:r>
        <w:r>
          <w:rPr>
            <w:noProof/>
            <w:webHidden/>
          </w:rPr>
          <w:fldChar w:fldCharType="end"/>
        </w:r>
      </w:hyperlink>
    </w:p>
    <w:p w14:paraId="0A5C0B9F" w14:textId="7D5E5D55"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67" w:history="1">
        <w:r w:rsidRPr="00163EE5">
          <w:rPr>
            <w:rStyle w:val="Hyperlink"/>
            <w:noProof/>
          </w:rPr>
          <w:t>2.5 Bootstrap Framework</w:t>
        </w:r>
        <w:r>
          <w:rPr>
            <w:noProof/>
            <w:webHidden/>
          </w:rPr>
          <w:tab/>
        </w:r>
        <w:r>
          <w:rPr>
            <w:noProof/>
            <w:webHidden/>
          </w:rPr>
          <w:fldChar w:fldCharType="begin"/>
        </w:r>
        <w:r>
          <w:rPr>
            <w:noProof/>
            <w:webHidden/>
          </w:rPr>
          <w:instrText xml:space="preserve"> PAGEREF _Toc235096967 \h </w:instrText>
        </w:r>
        <w:r>
          <w:rPr>
            <w:noProof/>
            <w:webHidden/>
          </w:rPr>
        </w:r>
        <w:r>
          <w:rPr>
            <w:noProof/>
            <w:webHidden/>
          </w:rPr>
          <w:fldChar w:fldCharType="separate"/>
        </w:r>
        <w:r>
          <w:rPr>
            <w:noProof/>
            <w:webHidden/>
          </w:rPr>
          <w:t>11</w:t>
        </w:r>
        <w:r>
          <w:rPr>
            <w:noProof/>
            <w:webHidden/>
          </w:rPr>
          <w:fldChar w:fldCharType="end"/>
        </w:r>
      </w:hyperlink>
    </w:p>
    <w:p w14:paraId="08368B30" w14:textId="43207AD3"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8" w:history="1">
        <w:r w:rsidRPr="00163EE5">
          <w:rPr>
            <w:rStyle w:val="Hyperlink"/>
            <w:noProof/>
          </w:rPr>
          <w:t>2.5.1 Khái niệm</w:t>
        </w:r>
        <w:r>
          <w:rPr>
            <w:noProof/>
            <w:webHidden/>
          </w:rPr>
          <w:tab/>
        </w:r>
        <w:r>
          <w:rPr>
            <w:noProof/>
            <w:webHidden/>
          </w:rPr>
          <w:fldChar w:fldCharType="begin"/>
        </w:r>
        <w:r>
          <w:rPr>
            <w:noProof/>
            <w:webHidden/>
          </w:rPr>
          <w:instrText xml:space="preserve"> PAGEREF _Toc235096968 \h </w:instrText>
        </w:r>
        <w:r>
          <w:rPr>
            <w:noProof/>
            <w:webHidden/>
          </w:rPr>
        </w:r>
        <w:r>
          <w:rPr>
            <w:noProof/>
            <w:webHidden/>
          </w:rPr>
          <w:fldChar w:fldCharType="separate"/>
        </w:r>
        <w:r>
          <w:rPr>
            <w:noProof/>
            <w:webHidden/>
          </w:rPr>
          <w:t>11</w:t>
        </w:r>
        <w:r>
          <w:rPr>
            <w:noProof/>
            <w:webHidden/>
          </w:rPr>
          <w:fldChar w:fldCharType="end"/>
        </w:r>
      </w:hyperlink>
    </w:p>
    <w:p w14:paraId="2F865B4C" w14:textId="4A4FA26F"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69" w:history="1">
        <w:r w:rsidRPr="00163EE5">
          <w:rPr>
            <w:rStyle w:val="Hyperlink"/>
            <w:noProof/>
          </w:rPr>
          <w:t>2.5.2 Ví dụ</w:t>
        </w:r>
        <w:r>
          <w:rPr>
            <w:noProof/>
            <w:webHidden/>
          </w:rPr>
          <w:tab/>
        </w:r>
        <w:r>
          <w:rPr>
            <w:noProof/>
            <w:webHidden/>
          </w:rPr>
          <w:fldChar w:fldCharType="begin"/>
        </w:r>
        <w:r>
          <w:rPr>
            <w:noProof/>
            <w:webHidden/>
          </w:rPr>
          <w:instrText xml:space="preserve"> PAGEREF _Toc235096969 \h </w:instrText>
        </w:r>
        <w:r>
          <w:rPr>
            <w:noProof/>
            <w:webHidden/>
          </w:rPr>
        </w:r>
        <w:r>
          <w:rPr>
            <w:noProof/>
            <w:webHidden/>
          </w:rPr>
          <w:fldChar w:fldCharType="separate"/>
        </w:r>
        <w:r>
          <w:rPr>
            <w:noProof/>
            <w:webHidden/>
          </w:rPr>
          <w:t>12</w:t>
        </w:r>
        <w:r>
          <w:rPr>
            <w:noProof/>
            <w:webHidden/>
          </w:rPr>
          <w:fldChar w:fldCharType="end"/>
        </w:r>
      </w:hyperlink>
    </w:p>
    <w:p w14:paraId="5069488D" w14:textId="5773ADDE"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70" w:history="1">
        <w:r w:rsidRPr="00163EE5">
          <w:rPr>
            <w:rStyle w:val="Hyperlink"/>
            <w:noProof/>
          </w:rPr>
          <w:t>2.5.3 Grid Bootstrap</w:t>
        </w:r>
        <w:r>
          <w:rPr>
            <w:noProof/>
            <w:webHidden/>
          </w:rPr>
          <w:tab/>
        </w:r>
        <w:r>
          <w:rPr>
            <w:noProof/>
            <w:webHidden/>
          </w:rPr>
          <w:fldChar w:fldCharType="begin"/>
        </w:r>
        <w:r>
          <w:rPr>
            <w:noProof/>
            <w:webHidden/>
          </w:rPr>
          <w:instrText xml:space="preserve"> PAGEREF _Toc235096970 \h </w:instrText>
        </w:r>
        <w:r>
          <w:rPr>
            <w:noProof/>
            <w:webHidden/>
          </w:rPr>
        </w:r>
        <w:r>
          <w:rPr>
            <w:noProof/>
            <w:webHidden/>
          </w:rPr>
          <w:fldChar w:fldCharType="separate"/>
        </w:r>
        <w:r>
          <w:rPr>
            <w:noProof/>
            <w:webHidden/>
          </w:rPr>
          <w:t>12</w:t>
        </w:r>
        <w:r>
          <w:rPr>
            <w:noProof/>
            <w:webHidden/>
          </w:rPr>
          <w:fldChar w:fldCharType="end"/>
        </w:r>
      </w:hyperlink>
    </w:p>
    <w:p w14:paraId="7211302C" w14:textId="77AF3EC4" w:rsidR="00AD25E4" w:rsidRDefault="00AD25E4">
      <w:pPr>
        <w:pStyle w:val="TOC1"/>
        <w:tabs>
          <w:tab w:val="right" w:leader="dot" w:pos="8778"/>
        </w:tabs>
        <w:rPr>
          <w:rFonts w:asciiTheme="minorHAnsi" w:eastAsiaTheme="minorEastAsia" w:hAnsiTheme="minorHAnsi"/>
          <w:noProof/>
          <w:kern w:val="2"/>
          <w:sz w:val="24"/>
          <w:szCs w:val="24"/>
          <w14:ligatures w14:val="standardContextual"/>
        </w:rPr>
      </w:pPr>
      <w:hyperlink w:anchor="_Toc235096971" w:history="1">
        <w:r w:rsidRPr="00163EE5">
          <w:rPr>
            <w:rStyle w:val="Hyperlink"/>
            <w:noProof/>
          </w:rPr>
          <w:t>CHƯƠNG 3. Phân tích thiết kế hệ thống</w:t>
        </w:r>
        <w:r>
          <w:rPr>
            <w:noProof/>
            <w:webHidden/>
          </w:rPr>
          <w:tab/>
        </w:r>
        <w:r>
          <w:rPr>
            <w:noProof/>
            <w:webHidden/>
          </w:rPr>
          <w:fldChar w:fldCharType="begin"/>
        </w:r>
        <w:r>
          <w:rPr>
            <w:noProof/>
            <w:webHidden/>
          </w:rPr>
          <w:instrText xml:space="preserve"> PAGEREF _Toc235096971 \h </w:instrText>
        </w:r>
        <w:r>
          <w:rPr>
            <w:noProof/>
            <w:webHidden/>
          </w:rPr>
        </w:r>
        <w:r>
          <w:rPr>
            <w:noProof/>
            <w:webHidden/>
          </w:rPr>
          <w:fldChar w:fldCharType="separate"/>
        </w:r>
        <w:r>
          <w:rPr>
            <w:noProof/>
            <w:webHidden/>
          </w:rPr>
          <w:t>14</w:t>
        </w:r>
        <w:r>
          <w:rPr>
            <w:noProof/>
            <w:webHidden/>
          </w:rPr>
          <w:fldChar w:fldCharType="end"/>
        </w:r>
      </w:hyperlink>
    </w:p>
    <w:p w14:paraId="1871F7DB" w14:textId="606E47B7"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72" w:history="1">
        <w:r w:rsidRPr="00163EE5">
          <w:rPr>
            <w:rStyle w:val="Hyperlink"/>
            <w:noProof/>
          </w:rPr>
          <w:t>3.1 Mô tả bài toán</w:t>
        </w:r>
        <w:r>
          <w:rPr>
            <w:noProof/>
            <w:webHidden/>
          </w:rPr>
          <w:tab/>
        </w:r>
        <w:r>
          <w:rPr>
            <w:noProof/>
            <w:webHidden/>
          </w:rPr>
          <w:fldChar w:fldCharType="begin"/>
        </w:r>
        <w:r>
          <w:rPr>
            <w:noProof/>
            <w:webHidden/>
          </w:rPr>
          <w:instrText xml:space="preserve"> PAGEREF _Toc235096972 \h </w:instrText>
        </w:r>
        <w:r>
          <w:rPr>
            <w:noProof/>
            <w:webHidden/>
          </w:rPr>
        </w:r>
        <w:r>
          <w:rPr>
            <w:noProof/>
            <w:webHidden/>
          </w:rPr>
          <w:fldChar w:fldCharType="separate"/>
        </w:r>
        <w:r>
          <w:rPr>
            <w:noProof/>
            <w:webHidden/>
          </w:rPr>
          <w:t>14</w:t>
        </w:r>
        <w:r>
          <w:rPr>
            <w:noProof/>
            <w:webHidden/>
          </w:rPr>
          <w:fldChar w:fldCharType="end"/>
        </w:r>
      </w:hyperlink>
    </w:p>
    <w:p w14:paraId="673E4760" w14:textId="0E4D1AE3"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73" w:history="1">
        <w:r w:rsidRPr="00163EE5">
          <w:rPr>
            <w:rStyle w:val="Hyperlink"/>
            <w:noProof/>
          </w:rPr>
          <w:t>3.2 Đặc tả yêu cầu hệ thống</w:t>
        </w:r>
        <w:r>
          <w:rPr>
            <w:noProof/>
            <w:webHidden/>
          </w:rPr>
          <w:tab/>
        </w:r>
        <w:r>
          <w:rPr>
            <w:noProof/>
            <w:webHidden/>
          </w:rPr>
          <w:fldChar w:fldCharType="begin"/>
        </w:r>
        <w:r>
          <w:rPr>
            <w:noProof/>
            <w:webHidden/>
          </w:rPr>
          <w:instrText xml:space="preserve"> PAGEREF _Toc235096973 \h </w:instrText>
        </w:r>
        <w:r>
          <w:rPr>
            <w:noProof/>
            <w:webHidden/>
          </w:rPr>
        </w:r>
        <w:r>
          <w:rPr>
            <w:noProof/>
            <w:webHidden/>
          </w:rPr>
          <w:fldChar w:fldCharType="separate"/>
        </w:r>
        <w:r>
          <w:rPr>
            <w:noProof/>
            <w:webHidden/>
          </w:rPr>
          <w:t>14</w:t>
        </w:r>
        <w:r>
          <w:rPr>
            <w:noProof/>
            <w:webHidden/>
          </w:rPr>
          <w:fldChar w:fldCharType="end"/>
        </w:r>
      </w:hyperlink>
    </w:p>
    <w:p w14:paraId="5B451E44" w14:textId="75629E7E"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74" w:history="1">
        <w:r w:rsidRPr="00163EE5">
          <w:rPr>
            <w:rStyle w:val="Hyperlink"/>
            <w:noProof/>
          </w:rPr>
          <w:t>3.2.1 Yêu cầu chức năng</w:t>
        </w:r>
        <w:r>
          <w:rPr>
            <w:noProof/>
            <w:webHidden/>
          </w:rPr>
          <w:tab/>
        </w:r>
        <w:r>
          <w:rPr>
            <w:noProof/>
            <w:webHidden/>
          </w:rPr>
          <w:fldChar w:fldCharType="begin"/>
        </w:r>
        <w:r>
          <w:rPr>
            <w:noProof/>
            <w:webHidden/>
          </w:rPr>
          <w:instrText xml:space="preserve"> PAGEREF _Toc235096974 \h </w:instrText>
        </w:r>
        <w:r>
          <w:rPr>
            <w:noProof/>
            <w:webHidden/>
          </w:rPr>
        </w:r>
        <w:r>
          <w:rPr>
            <w:noProof/>
            <w:webHidden/>
          </w:rPr>
          <w:fldChar w:fldCharType="separate"/>
        </w:r>
        <w:r>
          <w:rPr>
            <w:noProof/>
            <w:webHidden/>
          </w:rPr>
          <w:t>14</w:t>
        </w:r>
        <w:r>
          <w:rPr>
            <w:noProof/>
            <w:webHidden/>
          </w:rPr>
          <w:fldChar w:fldCharType="end"/>
        </w:r>
      </w:hyperlink>
    </w:p>
    <w:p w14:paraId="05A7023B" w14:textId="0ADCA39B"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75" w:history="1">
        <w:r w:rsidRPr="00163EE5">
          <w:rPr>
            <w:rStyle w:val="Hyperlink"/>
            <w:noProof/>
          </w:rPr>
          <w:t>3.2.2 Yêu cầu phi chức năng</w:t>
        </w:r>
        <w:r>
          <w:rPr>
            <w:noProof/>
            <w:webHidden/>
          </w:rPr>
          <w:tab/>
        </w:r>
        <w:r>
          <w:rPr>
            <w:noProof/>
            <w:webHidden/>
          </w:rPr>
          <w:fldChar w:fldCharType="begin"/>
        </w:r>
        <w:r>
          <w:rPr>
            <w:noProof/>
            <w:webHidden/>
          </w:rPr>
          <w:instrText xml:space="preserve"> PAGEREF _Toc235096975 \h </w:instrText>
        </w:r>
        <w:r>
          <w:rPr>
            <w:noProof/>
            <w:webHidden/>
          </w:rPr>
        </w:r>
        <w:r>
          <w:rPr>
            <w:noProof/>
            <w:webHidden/>
          </w:rPr>
          <w:fldChar w:fldCharType="separate"/>
        </w:r>
        <w:r>
          <w:rPr>
            <w:noProof/>
            <w:webHidden/>
          </w:rPr>
          <w:t>15</w:t>
        </w:r>
        <w:r>
          <w:rPr>
            <w:noProof/>
            <w:webHidden/>
          </w:rPr>
          <w:fldChar w:fldCharType="end"/>
        </w:r>
      </w:hyperlink>
    </w:p>
    <w:p w14:paraId="730D37A5" w14:textId="57CA843B"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76" w:history="1">
        <w:r w:rsidRPr="00163EE5">
          <w:rPr>
            <w:rStyle w:val="Hyperlink"/>
            <w:noProof/>
          </w:rPr>
          <w:t>3.3 Thiết kế dữ liệu</w:t>
        </w:r>
        <w:r>
          <w:rPr>
            <w:noProof/>
            <w:webHidden/>
          </w:rPr>
          <w:tab/>
        </w:r>
        <w:r>
          <w:rPr>
            <w:noProof/>
            <w:webHidden/>
          </w:rPr>
          <w:fldChar w:fldCharType="begin"/>
        </w:r>
        <w:r>
          <w:rPr>
            <w:noProof/>
            <w:webHidden/>
          </w:rPr>
          <w:instrText xml:space="preserve"> PAGEREF _Toc235096976 \h </w:instrText>
        </w:r>
        <w:r>
          <w:rPr>
            <w:noProof/>
            <w:webHidden/>
          </w:rPr>
        </w:r>
        <w:r>
          <w:rPr>
            <w:noProof/>
            <w:webHidden/>
          </w:rPr>
          <w:fldChar w:fldCharType="separate"/>
        </w:r>
        <w:r>
          <w:rPr>
            <w:noProof/>
            <w:webHidden/>
          </w:rPr>
          <w:t>15</w:t>
        </w:r>
        <w:r>
          <w:rPr>
            <w:noProof/>
            <w:webHidden/>
          </w:rPr>
          <w:fldChar w:fldCharType="end"/>
        </w:r>
      </w:hyperlink>
    </w:p>
    <w:p w14:paraId="5D1CA735" w14:textId="17D99E6C"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77" w:history="1">
        <w:r w:rsidRPr="00163EE5">
          <w:rPr>
            <w:rStyle w:val="Hyperlink"/>
            <w:noProof/>
          </w:rPr>
          <w:t>3.3.1 Cấu trúc lưu trữ dữ liệu</w:t>
        </w:r>
        <w:r>
          <w:rPr>
            <w:noProof/>
            <w:webHidden/>
          </w:rPr>
          <w:tab/>
        </w:r>
        <w:r>
          <w:rPr>
            <w:noProof/>
            <w:webHidden/>
          </w:rPr>
          <w:fldChar w:fldCharType="begin"/>
        </w:r>
        <w:r>
          <w:rPr>
            <w:noProof/>
            <w:webHidden/>
          </w:rPr>
          <w:instrText xml:space="preserve"> PAGEREF _Toc235096977 \h </w:instrText>
        </w:r>
        <w:r>
          <w:rPr>
            <w:noProof/>
            <w:webHidden/>
          </w:rPr>
        </w:r>
        <w:r>
          <w:rPr>
            <w:noProof/>
            <w:webHidden/>
          </w:rPr>
          <w:fldChar w:fldCharType="separate"/>
        </w:r>
        <w:r>
          <w:rPr>
            <w:noProof/>
            <w:webHidden/>
          </w:rPr>
          <w:t>15</w:t>
        </w:r>
        <w:r>
          <w:rPr>
            <w:noProof/>
            <w:webHidden/>
          </w:rPr>
          <w:fldChar w:fldCharType="end"/>
        </w:r>
      </w:hyperlink>
    </w:p>
    <w:p w14:paraId="2F47763E" w14:textId="071C389B"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78" w:history="1">
        <w:r w:rsidRPr="00163EE5">
          <w:rPr>
            <w:rStyle w:val="Hyperlink"/>
            <w:noProof/>
          </w:rPr>
          <w:t>3.3.2 Đặc tả chi tiết</w:t>
        </w:r>
        <w:r>
          <w:rPr>
            <w:noProof/>
            <w:webHidden/>
          </w:rPr>
          <w:tab/>
        </w:r>
        <w:r>
          <w:rPr>
            <w:noProof/>
            <w:webHidden/>
          </w:rPr>
          <w:fldChar w:fldCharType="begin"/>
        </w:r>
        <w:r>
          <w:rPr>
            <w:noProof/>
            <w:webHidden/>
          </w:rPr>
          <w:instrText xml:space="preserve"> PAGEREF _Toc235096978 \h </w:instrText>
        </w:r>
        <w:r>
          <w:rPr>
            <w:noProof/>
            <w:webHidden/>
          </w:rPr>
        </w:r>
        <w:r>
          <w:rPr>
            <w:noProof/>
            <w:webHidden/>
          </w:rPr>
          <w:fldChar w:fldCharType="separate"/>
        </w:r>
        <w:r>
          <w:rPr>
            <w:noProof/>
            <w:webHidden/>
          </w:rPr>
          <w:t>16</w:t>
        </w:r>
        <w:r>
          <w:rPr>
            <w:noProof/>
            <w:webHidden/>
          </w:rPr>
          <w:fldChar w:fldCharType="end"/>
        </w:r>
      </w:hyperlink>
    </w:p>
    <w:p w14:paraId="63900821" w14:textId="016CC499"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79" w:history="1">
        <w:r w:rsidRPr="00163EE5">
          <w:rPr>
            <w:rStyle w:val="Hyperlink"/>
            <w:noProof/>
          </w:rPr>
          <w:t>3.4 Thiết kế chức năng</w:t>
        </w:r>
        <w:r>
          <w:rPr>
            <w:noProof/>
            <w:webHidden/>
          </w:rPr>
          <w:tab/>
        </w:r>
        <w:r>
          <w:rPr>
            <w:noProof/>
            <w:webHidden/>
          </w:rPr>
          <w:fldChar w:fldCharType="begin"/>
        </w:r>
        <w:r>
          <w:rPr>
            <w:noProof/>
            <w:webHidden/>
          </w:rPr>
          <w:instrText xml:space="preserve"> PAGEREF _Toc235096979 \h </w:instrText>
        </w:r>
        <w:r>
          <w:rPr>
            <w:noProof/>
            <w:webHidden/>
          </w:rPr>
        </w:r>
        <w:r>
          <w:rPr>
            <w:noProof/>
            <w:webHidden/>
          </w:rPr>
          <w:fldChar w:fldCharType="separate"/>
        </w:r>
        <w:r>
          <w:rPr>
            <w:noProof/>
            <w:webHidden/>
          </w:rPr>
          <w:t>16</w:t>
        </w:r>
        <w:r>
          <w:rPr>
            <w:noProof/>
            <w:webHidden/>
          </w:rPr>
          <w:fldChar w:fldCharType="end"/>
        </w:r>
      </w:hyperlink>
    </w:p>
    <w:p w14:paraId="2794D180" w14:textId="66F51E26"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80" w:history="1">
        <w:r w:rsidRPr="00163EE5">
          <w:rPr>
            <w:rStyle w:val="Hyperlink"/>
            <w:noProof/>
          </w:rPr>
          <w:t>3.5 Thiết kế giao diện</w:t>
        </w:r>
        <w:r>
          <w:rPr>
            <w:noProof/>
            <w:webHidden/>
          </w:rPr>
          <w:tab/>
        </w:r>
        <w:r>
          <w:rPr>
            <w:noProof/>
            <w:webHidden/>
          </w:rPr>
          <w:fldChar w:fldCharType="begin"/>
        </w:r>
        <w:r>
          <w:rPr>
            <w:noProof/>
            <w:webHidden/>
          </w:rPr>
          <w:instrText xml:space="preserve"> PAGEREF _Toc235096980 \h </w:instrText>
        </w:r>
        <w:r>
          <w:rPr>
            <w:noProof/>
            <w:webHidden/>
          </w:rPr>
        </w:r>
        <w:r>
          <w:rPr>
            <w:noProof/>
            <w:webHidden/>
          </w:rPr>
          <w:fldChar w:fldCharType="separate"/>
        </w:r>
        <w:r>
          <w:rPr>
            <w:noProof/>
            <w:webHidden/>
          </w:rPr>
          <w:t>18</w:t>
        </w:r>
        <w:r>
          <w:rPr>
            <w:noProof/>
            <w:webHidden/>
          </w:rPr>
          <w:fldChar w:fldCharType="end"/>
        </w:r>
      </w:hyperlink>
    </w:p>
    <w:p w14:paraId="1335EA7A" w14:textId="62B6C63F"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81" w:history="1">
        <w:r w:rsidRPr="00163EE5">
          <w:rPr>
            <w:rStyle w:val="Hyperlink"/>
            <w:noProof/>
          </w:rPr>
          <w:t>3.5.1 Sơ đồ website</w:t>
        </w:r>
        <w:r>
          <w:rPr>
            <w:noProof/>
            <w:webHidden/>
          </w:rPr>
          <w:tab/>
        </w:r>
        <w:r>
          <w:rPr>
            <w:noProof/>
            <w:webHidden/>
          </w:rPr>
          <w:fldChar w:fldCharType="begin"/>
        </w:r>
        <w:r>
          <w:rPr>
            <w:noProof/>
            <w:webHidden/>
          </w:rPr>
          <w:instrText xml:space="preserve"> PAGEREF _Toc235096981 \h </w:instrText>
        </w:r>
        <w:r>
          <w:rPr>
            <w:noProof/>
            <w:webHidden/>
          </w:rPr>
        </w:r>
        <w:r>
          <w:rPr>
            <w:noProof/>
            <w:webHidden/>
          </w:rPr>
          <w:fldChar w:fldCharType="separate"/>
        </w:r>
        <w:r>
          <w:rPr>
            <w:noProof/>
            <w:webHidden/>
          </w:rPr>
          <w:t>18</w:t>
        </w:r>
        <w:r>
          <w:rPr>
            <w:noProof/>
            <w:webHidden/>
          </w:rPr>
          <w:fldChar w:fldCharType="end"/>
        </w:r>
      </w:hyperlink>
    </w:p>
    <w:p w14:paraId="16710F08" w14:textId="7125D89D"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82" w:history="1">
        <w:r w:rsidRPr="00163EE5">
          <w:rPr>
            <w:rStyle w:val="Hyperlink"/>
            <w:noProof/>
          </w:rPr>
          <w:t>3.5.2 Giao diện trang chủ</w:t>
        </w:r>
        <w:r>
          <w:rPr>
            <w:noProof/>
            <w:webHidden/>
          </w:rPr>
          <w:tab/>
        </w:r>
        <w:r>
          <w:rPr>
            <w:noProof/>
            <w:webHidden/>
          </w:rPr>
          <w:fldChar w:fldCharType="begin"/>
        </w:r>
        <w:r>
          <w:rPr>
            <w:noProof/>
            <w:webHidden/>
          </w:rPr>
          <w:instrText xml:space="preserve"> PAGEREF _Toc235096982 \h </w:instrText>
        </w:r>
        <w:r>
          <w:rPr>
            <w:noProof/>
            <w:webHidden/>
          </w:rPr>
        </w:r>
        <w:r>
          <w:rPr>
            <w:noProof/>
            <w:webHidden/>
          </w:rPr>
          <w:fldChar w:fldCharType="separate"/>
        </w:r>
        <w:r>
          <w:rPr>
            <w:noProof/>
            <w:webHidden/>
          </w:rPr>
          <w:t>18</w:t>
        </w:r>
        <w:r>
          <w:rPr>
            <w:noProof/>
            <w:webHidden/>
          </w:rPr>
          <w:fldChar w:fldCharType="end"/>
        </w:r>
      </w:hyperlink>
    </w:p>
    <w:p w14:paraId="0A5A6F0A" w14:textId="5043738C"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83" w:history="1">
        <w:r w:rsidRPr="00163EE5">
          <w:rPr>
            <w:rStyle w:val="Hyperlink"/>
            <w:noProof/>
          </w:rPr>
          <w:t>3.5.3 Giao diện trang sản phẩm</w:t>
        </w:r>
        <w:r>
          <w:rPr>
            <w:noProof/>
            <w:webHidden/>
          </w:rPr>
          <w:tab/>
        </w:r>
        <w:r>
          <w:rPr>
            <w:noProof/>
            <w:webHidden/>
          </w:rPr>
          <w:fldChar w:fldCharType="begin"/>
        </w:r>
        <w:r>
          <w:rPr>
            <w:noProof/>
            <w:webHidden/>
          </w:rPr>
          <w:instrText xml:space="preserve"> PAGEREF _Toc235096983 \h </w:instrText>
        </w:r>
        <w:r>
          <w:rPr>
            <w:noProof/>
            <w:webHidden/>
          </w:rPr>
        </w:r>
        <w:r>
          <w:rPr>
            <w:noProof/>
            <w:webHidden/>
          </w:rPr>
          <w:fldChar w:fldCharType="separate"/>
        </w:r>
        <w:r>
          <w:rPr>
            <w:noProof/>
            <w:webHidden/>
          </w:rPr>
          <w:t>19</w:t>
        </w:r>
        <w:r>
          <w:rPr>
            <w:noProof/>
            <w:webHidden/>
          </w:rPr>
          <w:fldChar w:fldCharType="end"/>
        </w:r>
      </w:hyperlink>
    </w:p>
    <w:p w14:paraId="4A6290E6" w14:textId="1B7DBFEA"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84" w:history="1">
        <w:r w:rsidRPr="00163EE5">
          <w:rPr>
            <w:rStyle w:val="Hyperlink"/>
            <w:noProof/>
          </w:rPr>
          <w:t>Tổng kết chương</w:t>
        </w:r>
        <w:r>
          <w:rPr>
            <w:noProof/>
            <w:webHidden/>
          </w:rPr>
          <w:tab/>
        </w:r>
        <w:r>
          <w:rPr>
            <w:noProof/>
            <w:webHidden/>
          </w:rPr>
          <w:fldChar w:fldCharType="begin"/>
        </w:r>
        <w:r>
          <w:rPr>
            <w:noProof/>
            <w:webHidden/>
          </w:rPr>
          <w:instrText xml:space="preserve"> PAGEREF _Toc235096984 \h </w:instrText>
        </w:r>
        <w:r>
          <w:rPr>
            <w:noProof/>
            <w:webHidden/>
          </w:rPr>
        </w:r>
        <w:r>
          <w:rPr>
            <w:noProof/>
            <w:webHidden/>
          </w:rPr>
          <w:fldChar w:fldCharType="separate"/>
        </w:r>
        <w:r>
          <w:rPr>
            <w:noProof/>
            <w:webHidden/>
          </w:rPr>
          <w:t>19</w:t>
        </w:r>
        <w:r>
          <w:rPr>
            <w:noProof/>
            <w:webHidden/>
          </w:rPr>
          <w:fldChar w:fldCharType="end"/>
        </w:r>
      </w:hyperlink>
    </w:p>
    <w:p w14:paraId="1CB2151E" w14:textId="00AF8A69" w:rsidR="00AD25E4" w:rsidRDefault="00AD25E4">
      <w:pPr>
        <w:pStyle w:val="TOC1"/>
        <w:tabs>
          <w:tab w:val="right" w:leader="dot" w:pos="8778"/>
        </w:tabs>
        <w:rPr>
          <w:rFonts w:asciiTheme="minorHAnsi" w:eastAsiaTheme="minorEastAsia" w:hAnsiTheme="minorHAnsi"/>
          <w:noProof/>
          <w:kern w:val="2"/>
          <w:sz w:val="24"/>
          <w:szCs w:val="24"/>
          <w14:ligatures w14:val="standardContextual"/>
        </w:rPr>
      </w:pPr>
      <w:hyperlink w:anchor="_Toc235096986" w:history="1">
        <w:r w:rsidRPr="00163EE5">
          <w:rPr>
            <w:rStyle w:val="Hyperlink"/>
            <w:noProof/>
          </w:rPr>
          <w:t>CHƯƠNG 4. KẾT QUẢ thực nghiệm</w:t>
        </w:r>
        <w:r>
          <w:rPr>
            <w:noProof/>
            <w:webHidden/>
          </w:rPr>
          <w:tab/>
        </w:r>
        <w:r>
          <w:rPr>
            <w:noProof/>
            <w:webHidden/>
          </w:rPr>
          <w:fldChar w:fldCharType="begin"/>
        </w:r>
        <w:r>
          <w:rPr>
            <w:noProof/>
            <w:webHidden/>
          </w:rPr>
          <w:instrText xml:space="preserve"> PAGEREF _Toc235096986 \h </w:instrText>
        </w:r>
        <w:r>
          <w:rPr>
            <w:noProof/>
            <w:webHidden/>
          </w:rPr>
        </w:r>
        <w:r>
          <w:rPr>
            <w:noProof/>
            <w:webHidden/>
          </w:rPr>
          <w:fldChar w:fldCharType="separate"/>
        </w:r>
        <w:r>
          <w:rPr>
            <w:noProof/>
            <w:webHidden/>
          </w:rPr>
          <w:t>20</w:t>
        </w:r>
        <w:r>
          <w:rPr>
            <w:noProof/>
            <w:webHidden/>
          </w:rPr>
          <w:fldChar w:fldCharType="end"/>
        </w:r>
      </w:hyperlink>
    </w:p>
    <w:p w14:paraId="76E0D758" w14:textId="471E019F"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87" w:history="1">
        <w:r w:rsidRPr="00163EE5">
          <w:rPr>
            <w:rStyle w:val="Hyperlink"/>
            <w:noProof/>
          </w:rPr>
          <w:t>4.1 Dữ liệu thử nghiệm</w:t>
        </w:r>
        <w:r>
          <w:rPr>
            <w:noProof/>
            <w:webHidden/>
          </w:rPr>
          <w:tab/>
        </w:r>
        <w:r>
          <w:rPr>
            <w:noProof/>
            <w:webHidden/>
          </w:rPr>
          <w:fldChar w:fldCharType="begin"/>
        </w:r>
        <w:r>
          <w:rPr>
            <w:noProof/>
            <w:webHidden/>
          </w:rPr>
          <w:instrText xml:space="preserve"> PAGEREF _Toc235096987 \h </w:instrText>
        </w:r>
        <w:r>
          <w:rPr>
            <w:noProof/>
            <w:webHidden/>
          </w:rPr>
        </w:r>
        <w:r>
          <w:rPr>
            <w:noProof/>
            <w:webHidden/>
          </w:rPr>
          <w:fldChar w:fldCharType="separate"/>
        </w:r>
        <w:r>
          <w:rPr>
            <w:noProof/>
            <w:webHidden/>
          </w:rPr>
          <w:t>20</w:t>
        </w:r>
        <w:r>
          <w:rPr>
            <w:noProof/>
            <w:webHidden/>
          </w:rPr>
          <w:fldChar w:fldCharType="end"/>
        </w:r>
      </w:hyperlink>
    </w:p>
    <w:p w14:paraId="2AB234B2" w14:textId="274AD248"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88" w:history="1">
        <w:r w:rsidRPr="00163EE5">
          <w:rPr>
            <w:rStyle w:val="Hyperlink"/>
            <w:noProof/>
          </w:rPr>
          <w:t>4.2 Kết quả thực nghiệm</w:t>
        </w:r>
        <w:r>
          <w:rPr>
            <w:noProof/>
            <w:webHidden/>
          </w:rPr>
          <w:tab/>
        </w:r>
        <w:r>
          <w:rPr>
            <w:noProof/>
            <w:webHidden/>
          </w:rPr>
          <w:fldChar w:fldCharType="begin"/>
        </w:r>
        <w:r>
          <w:rPr>
            <w:noProof/>
            <w:webHidden/>
          </w:rPr>
          <w:instrText xml:space="preserve"> PAGEREF _Toc235096988 \h </w:instrText>
        </w:r>
        <w:r>
          <w:rPr>
            <w:noProof/>
            <w:webHidden/>
          </w:rPr>
        </w:r>
        <w:r>
          <w:rPr>
            <w:noProof/>
            <w:webHidden/>
          </w:rPr>
          <w:fldChar w:fldCharType="separate"/>
        </w:r>
        <w:r>
          <w:rPr>
            <w:noProof/>
            <w:webHidden/>
          </w:rPr>
          <w:t>21</w:t>
        </w:r>
        <w:r>
          <w:rPr>
            <w:noProof/>
            <w:webHidden/>
          </w:rPr>
          <w:fldChar w:fldCharType="end"/>
        </w:r>
      </w:hyperlink>
    </w:p>
    <w:p w14:paraId="119C4F88" w14:textId="35887211"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89" w:history="1">
        <w:r w:rsidRPr="00163EE5">
          <w:rPr>
            <w:rStyle w:val="Hyperlink"/>
            <w:noProof/>
          </w:rPr>
          <w:t>4.2.1 Giao diện trang chủ</w:t>
        </w:r>
        <w:r>
          <w:rPr>
            <w:noProof/>
            <w:webHidden/>
          </w:rPr>
          <w:tab/>
        </w:r>
        <w:r>
          <w:rPr>
            <w:noProof/>
            <w:webHidden/>
          </w:rPr>
          <w:fldChar w:fldCharType="begin"/>
        </w:r>
        <w:r>
          <w:rPr>
            <w:noProof/>
            <w:webHidden/>
          </w:rPr>
          <w:instrText xml:space="preserve"> PAGEREF _Toc235096989 \h </w:instrText>
        </w:r>
        <w:r>
          <w:rPr>
            <w:noProof/>
            <w:webHidden/>
          </w:rPr>
        </w:r>
        <w:r>
          <w:rPr>
            <w:noProof/>
            <w:webHidden/>
          </w:rPr>
          <w:fldChar w:fldCharType="separate"/>
        </w:r>
        <w:r>
          <w:rPr>
            <w:noProof/>
            <w:webHidden/>
          </w:rPr>
          <w:t>21</w:t>
        </w:r>
        <w:r>
          <w:rPr>
            <w:noProof/>
            <w:webHidden/>
          </w:rPr>
          <w:fldChar w:fldCharType="end"/>
        </w:r>
      </w:hyperlink>
    </w:p>
    <w:p w14:paraId="34A3D718" w14:textId="0823DD03"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90" w:history="1">
        <w:r w:rsidRPr="00163EE5">
          <w:rPr>
            <w:rStyle w:val="Hyperlink"/>
            <w:noProof/>
          </w:rPr>
          <w:t>4.2.2 Giao diện trang …</w:t>
        </w:r>
        <w:r>
          <w:rPr>
            <w:noProof/>
            <w:webHidden/>
          </w:rPr>
          <w:tab/>
        </w:r>
        <w:r>
          <w:rPr>
            <w:noProof/>
            <w:webHidden/>
          </w:rPr>
          <w:fldChar w:fldCharType="begin"/>
        </w:r>
        <w:r>
          <w:rPr>
            <w:noProof/>
            <w:webHidden/>
          </w:rPr>
          <w:instrText xml:space="preserve"> PAGEREF _Toc235096990 \h </w:instrText>
        </w:r>
        <w:r>
          <w:rPr>
            <w:noProof/>
            <w:webHidden/>
          </w:rPr>
        </w:r>
        <w:r>
          <w:rPr>
            <w:noProof/>
            <w:webHidden/>
          </w:rPr>
          <w:fldChar w:fldCharType="separate"/>
        </w:r>
        <w:r>
          <w:rPr>
            <w:noProof/>
            <w:webHidden/>
          </w:rPr>
          <w:t>21</w:t>
        </w:r>
        <w:r>
          <w:rPr>
            <w:noProof/>
            <w:webHidden/>
          </w:rPr>
          <w:fldChar w:fldCharType="end"/>
        </w:r>
      </w:hyperlink>
    </w:p>
    <w:p w14:paraId="0C7F8086" w14:textId="24A2568E"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91" w:history="1">
        <w:r w:rsidRPr="00163EE5">
          <w:rPr>
            <w:rStyle w:val="Hyperlink"/>
            <w:noProof/>
          </w:rPr>
          <w:t>4.2.3 Giao diện chi tiết sản phẩm</w:t>
        </w:r>
        <w:r>
          <w:rPr>
            <w:noProof/>
            <w:webHidden/>
          </w:rPr>
          <w:tab/>
        </w:r>
        <w:r>
          <w:rPr>
            <w:noProof/>
            <w:webHidden/>
          </w:rPr>
          <w:fldChar w:fldCharType="begin"/>
        </w:r>
        <w:r>
          <w:rPr>
            <w:noProof/>
            <w:webHidden/>
          </w:rPr>
          <w:instrText xml:space="preserve"> PAGEREF _Toc235096991 \h </w:instrText>
        </w:r>
        <w:r>
          <w:rPr>
            <w:noProof/>
            <w:webHidden/>
          </w:rPr>
        </w:r>
        <w:r>
          <w:rPr>
            <w:noProof/>
            <w:webHidden/>
          </w:rPr>
          <w:fldChar w:fldCharType="separate"/>
        </w:r>
        <w:r>
          <w:rPr>
            <w:noProof/>
            <w:webHidden/>
          </w:rPr>
          <w:t>22</w:t>
        </w:r>
        <w:r>
          <w:rPr>
            <w:noProof/>
            <w:webHidden/>
          </w:rPr>
          <w:fldChar w:fldCharType="end"/>
        </w:r>
      </w:hyperlink>
    </w:p>
    <w:p w14:paraId="12724F20" w14:textId="4C8AFF38"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92" w:history="1">
        <w:r w:rsidRPr="00163EE5">
          <w:rPr>
            <w:rStyle w:val="Hyperlink"/>
            <w:noProof/>
          </w:rPr>
          <w:t>4.2.4 Giao diện giới thiệu</w:t>
        </w:r>
        <w:r>
          <w:rPr>
            <w:noProof/>
            <w:webHidden/>
          </w:rPr>
          <w:tab/>
        </w:r>
        <w:r>
          <w:rPr>
            <w:noProof/>
            <w:webHidden/>
          </w:rPr>
          <w:fldChar w:fldCharType="begin"/>
        </w:r>
        <w:r>
          <w:rPr>
            <w:noProof/>
            <w:webHidden/>
          </w:rPr>
          <w:instrText xml:space="preserve"> PAGEREF _Toc235096992 \h </w:instrText>
        </w:r>
        <w:r>
          <w:rPr>
            <w:noProof/>
            <w:webHidden/>
          </w:rPr>
        </w:r>
        <w:r>
          <w:rPr>
            <w:noProof/>
            <w:webHidden/>
          </w:rPr>
          <w:fldChar w:fldCharType="separate"/>
        </w:r>
        <w:r>
          <w:rPr>
            <w:noProof/>
            <w:webHidden/>
          </w:rPr>
          <w:t>22</w:t>
        </w:r>
        <w:r>
          <w:rPr>
            <w:noProof/>
            <w:webHidden/>
          </w:rPr>
          <w:fldChar w:fldCharType="end"/>
        </w:r>
      </w:hyperlink>
    </w:p>
    <w:p w14:paraId="46524C2D" w14:textId="13A396E3"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93" w:history="1">
        <w:r w:rsidRPr="00163EE5">
          <w:rPr>
            <w:rStyle w:val="Hyperlink"/>
            <w:bCs/>
            <w:noProof/>
          </w:rPr>
          <w:t>Hình 4.4. Giao diện giới thiệu</w:t>
        </w:r>
        <w:r>
          <w:rPr>
            <w:noProof/>
            <w:webHidden/>
          </w:rPr>
          <w:tab/>
        </w:r>
        <w:r>
          <w:rPr>
            <w:noProof/>
            <w:webHidden/>
          </w:rPr>
          <w:fldChar w:fldCharType="begin"/>
        </w:r>
        <w:r>
          <w:rPr>
            <w:noProof/>
            <w:webHidden/>
          </w:rPr>
          <w:instrText xml:space="preserve"> PAGEREF _Toc235096993 \h </w:instrText>
        </w:r>
        <w:r>
          <w:rPr>
            <w:noProof/>
            <w:webHidden/>
          </w:rPr>
        </w:r>
        <w:r>
          <w:rPr>
            <w:noProof/>
            <w:webHidden/>
          </w:rPr>
          <w:fldChar w:fldCharType="separate"/>
        </w:r>
        <w:r>
          <w:rPr>
            <w:noProof/>
            <w:webHidden/>
          </w:rPr>
          <w:t>22</w:t>
        </w:r>
        <w:r>
          <w:rPr>
            <w:noProof/>
            <w:webHidden/>
          </w:rPr>
          <w:fldChar w:fldCharType="end"/>
        </w:r>
      </w:hyperlink>
    </w:p>
    <w:p w14:paraId="5E41341C" w14:textId="070BFE82"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94" w:history="1">
        <w:r w:rsidRPr="00163EE5">
          <w:rPr>
            <w:rStyle w:val="Hyperlink"/>
            <w:noProof/>
          </w:rPr>
          <w:t>4.2.5 Giao diện liên hệ</w:t>
        </w:r>
        <w:r>
          <w:rPr>
            <w:noProof/>
            <w:webHidden/>
          </w:rPr>
          <w:tab/>
        </w:r>
        <w:r>
          <w:rPr>
            <w:noProof/>
            <w:webHidden/>
          </w:rPr>
          <w:fldChar w:fldCharType="begin"/>
        </w:r>
        <w:r>
          <w:rPr>
            <w:noProof/>
            <w:webHidden/>
          </w:rPr>
          <w:instrText xml:space="preserve"> PAGEREF _Toc235096994 \h </w:instrText>
        </w:r>
        <w:r>
          <w:rPr>
            <w:noProof/>
            <w:webHidden/>
          </w:rPr>
        </w:r>
        <w:r>
          <w:rPr>
            <w:noProof/>
            <w:webHidden/>
          </w:rPr>
          <w:fldChar w:fldCharType="separate"/>
        </w:r>
        <w:r>
          <w:rPr>
            <w:noProof/>
            <w:webHidden/>
          </w:rPr>
          <w:t>23</w:t>
        </w:r>
        <w:r>
          <w:rPr>
            <w:noProof/>
            <w:webHidden/>
          </w:rPr>
          <w:fldChar w:fldCharType="end"/>
        </w:r>
      </w:hyperlink>
    </w:p>
    <w:p w14:paraId="0679073E" w14:textId="232C7D17" w:rsidR="00AD25E4" w:rsidRDefault="00AD25E4">
      <w:pPr>
        <w:pStyle w:val="TOC3"/>
        <w:tabs>
          <w:tab w:val="right" w:leader="dot" w:pos="8778"/>
        </w:tabs>
        <w:rPr>
          <w:rFonts w:asciiTheme="minorHAnsi" w:eastAsiaTheme="minorEastAsia" w:hAnsiTheme="minorHAnsi"/>
          <w:noProof/>
          <w:kern w:val="2"/>
          <w:sz w:val="24"/>
          <w:szCs w:val="24"/>
          <w14:ligatures w14:val="standardContextual"/>
        </w:rPr>
      </w:pPr>
      <w:hyperlink w:anchor="_Toc235096995" w:history="1">
        <w:r w:rsidRPr="00163EE5">
          <w:rPr>
            <w:rStyle w:val="Hyperlink"/>
            <w:noProof/>
          </w:rPr>
          <w:t>4.2.6 Kiểm thử chức năng</w:t>
        </w:r>
        <w:r>
          <w:rPr>
            <w:noProof/>
            <w:webHidden/>
          </w:rPr>
          <w:tab/>
        </w:r>
        <w:r>
          <w:rPr>
            <w:noProof/>
            <w:webHidden/>
          </w:rPr>
          <w:fldChar w:fldCharType="begin"/>
        </w:r>
        <w:r>
          <w:rPr>
            <w:noProof/>
            <w:webHidden/>
          </w:rPr>
          <w:instrText xml:space="preserve"> PAGEREF _Toc235096995 \h </w:instrText>
        </w:r>
        <w:r>
          <w:rPr>
            <w:noProof/>
            <w:webHidden/>
          </w:rPr>
        </w:r>
        <w:r>
          <w:rPr>
            <w:noProof/>
            <w:webHidden/>
          </w:rPr>
          <w:fldChar w:fldCharType="separate"/>
        </w:r>
        <w:r>
          <w:rPr>
            <w:noProof/>
            <w:webHidden/>
          </w:rPr>
          <w:t>23</w:t>
        </w:r>
        <w:r>
          <w:rPr>
            <w:noProof/>
            <w:webHidden/>
          </w:rPr>
          <w:fldChar w:fldCharType="end"/>
        </w:r>
      </w:hyperlink>
    </w:p>
    <w:p w14:paraId="6C178CAB" w14:textId="0F158F2D" w:rsidR="00AD25E4" w:rsidRDefault="00AD25E4">
      <w:pPr>
        <w:pStyle w:val="TOC1"/>
        <w:tabs>
          <w:tab w:val="right" w:leader="dot" w:pos="8778"/>
        </w:tabs>
        <w:rPr>
          <w:rFonts w:asciiTheme="minorHAnsi" w:eastAsiaTheme="minorEastAsia" w:hAnsiTheme="minorHAnsi"/>
          <w:noProof/>
          <w:kern w:val="2"/>
          <w:sz w:val="24"/>
          <w:szCs w:val="24"/>
          <w14:ligatures w14:val="standardContextual"/>
        </w:rPr>
      </w:pPr>
      <w:hyperlink w:anchor="_Toc235096996" w:history="1">
        <w:r w:rsidRPr="00163EE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_Toc235096996 \h </w:instrText>
        </w:r>
        <w:r>
          <w:rPr>
            <w:noProof/>
            <w:webHidden/>
          </w:rPr>
        </w:r>
        <w:r>
          <w:rPr>
            <w:noProof/>
            <w:webHidden/>
          </w:rPr>
          <w:fldChar w:fldCharType="separate"/>
        </w:r>
        <w:r>
          <w:rPr>
            <w:noProof/>
            <w:webHidden/>
          </w:rPr>
          <w:t>25</w:t>
        </w:r>
        <w:r>
          <w:rPr>
            <w:noProof/>
            <w:webHidden/>
          </w:rPr>
          <w:fldChar w:fldCharType="end"/>
        </w:r>
      </w:hyperlink>
    </w:p>
    <w:p w14:paraId="5E7C7055" w14:textId="4629D3D8"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97" w:history="1">
        <w:r w:rsidRPr="00163EE5">
          <w:rPr>
            <w:rStyle w:val="Hyperlink"/>
            <w:noProof/>
          </w:rPr>
          <w:t>5.1 Kết luận</w:t>
        </w:r>
        <w:r>
          <w:rPr>
            <w:noProof/>
            <w:webHidden/>
          </w:rPr>
          <w:tab/>
        </w:r>
        <w:r>
          <w:rPr>
            <w:noProof/>
            <w:webHidden/>
          </w:rPr>
          <w:fldChar w:fldCharType="begin"/>
        </w:r>
        <w:r>
          <w:rPr>
            <w:noProof/>
            <w:webHidden/>
          </w:rPr>
          <w:instrText xml:space="preserve"> PAGEREF _Toc235096997 \h </w:instrText>
        </w:r>
        <w:r>
          <w:rPr>
            <w:noProof/>
            <w:webHidden/>
          </w:rPr>
        </w:r>
        <w:r>
          <w:rPr>
            <w:noProof/>
            <w:webHidden/>
          </w:rPr>
          <w:fldChar w:fldCharType="separate"/>
        </w:r>
        <w:r>
          <w:rPr>
            <w:noProof/>
            <w:webHidden/>
          </w:rPr>
          <w:t>25</w:t>
        </w:r>
        <w:r>
          <w:rPr>
            <w:noProof/>
            <w:webHidden/>
          </w:rPr>
          <w:fldChar w:fldCharType="end"/>
        </w:r>
      </w:hyperlink>
    </w:p>
    <w:p w14:paraId="66EE6297" w14:textId="14C17364" w:rsidR="00AD25E4" w:rsidRDefault="00AD25E4">
      <w:pPr>
        <w:pStyle w:val="TOC2"/>
        <w:tabs>
          <w:tab w:val="right" w:leader="dot" w:pos="8778"/>
        </w:tabs>
        <w:rPr>
          <w:rFonts w:asciiTheme="minorHAnsi" w:eastAsiaTheme="minorEastAsia" w:hAnsiTheme="minorHAnsi"/>
          <w:noProof/>
          <w:kern w:val="2"/>
          <w:sz w:val="24"/>
          <w:szCs w:val="24"/>
          <w14:ligatures w14:val="standardContextual"/>
        </w:rPr>
      </w:pPr>
      <w:hyperlink w:anchor="_Toc235096998" w:history="1">
        <w:r w:rsidRPr="00163EE5">
          <w:rPr>
            <w:rStyle w:val="Hyperlink"/>
            <w:noProof/>
          </w:rPr>
          <w:t>5.2 Hướng phát triển</w:t>
        </w:r>
        <w:r>
          <w:rPr>
            <w:noProof/>
            <w:webHidden/>
          </w:rPr>
          <w:tab/>
        </w:r>
        <w:r>
          <w:rPr>
            <w:noProof/>
            <w:webHidden/>
          </w:rPr>
          <w:fldChar w:fldCharType="begin"/>
        </w:r>
        <w:r>
          <w:rPr>
            <w:noProof/>
            <w:webHidden/>
          </w:rPr>
          <w:instrText xml:space="preserve"> PAGEREF _Toc235096998 \h </w:instrText>
        </w:r>
        <w:r>
          <w:rPr>
            <w:noProof/>
            <w:webHidden/>
          </w:rPr>
        </w:r>
        <w:r>
          <w:rPr>
            <w:noProof/>
            <w:webHidden/>
          </w:rPr>
          <w:fldChar w:fldCharType="separate"/>
        </w:r>
        <w:r>
          <w:rPr>
            <w:noProof/>
            <w:webHidden/>
          </w:rPr>
          <w:t>26</w:t>
        </w:r>
        <w:r>
          <w:rPr>
            <w:noProof/>
            <w:webHidden/>
          </w:rPr>
          <w:fldChar w:fldCharType="end"/>
        </w:r>
      </w:hyperlink>
    </w:p>
    <w:p w14:paraId="1CC0BAED" w14:textId="62492268" w:rsidR="00084BF4" w:rsidRDefault="00084BF4">
      <w:r>
        <w:fldChar w:fldCharType="end"/>
      </w:r>
    </w:p>
    <w:p w14:paraId="28CFDFAE" w14:textId="77777777" w:rsidR="00C50A2A" w:rsidRDefault="00C50A2A" w:rsidP="00C50A2A">
      <w:pPr>
        <w:pStyle w:val="DEMUC"/>
      </w:pPr>
      <w:r>
        <w:br w:type="page"/>
      </w:r>
    </w:p>
    <w:p w14:paraId="49C4D7EC" w14:textId="77777777" w:rsidR="000B3C8E" w:rsidRDefault="00314527" w:rsidP="00C50A2A">
      <w:pPr>
        <w:pStyle w:val="DEMUC"/>
      </w:pPr>
      <w:r>
        <w:lastRenderedPageBreak/>
        <w:t>Danh mục hình ảnh</w:t>
      </w:r>
    </w:p>
    <w:p w14:paraId="0EEE0279" w14:textId="19255E57" w:rsidR="00EC6389" w:rsidRDefault="00EC6389">
      <w:pPr>
        <w:pStyle w:val="TableofFigures"/>
        <w:tabs>
          <w:tab w:val="right" w:leader="dot" w:pos="8778"/>
        </w:tabs>
        <w:rPr>
          <w:noProof/>
        </w:rPr>
      </w:pPr>
      <w:r>
        <w:fldChar w:fldCharType="begin"/>
      </w:r>
      <w:r>
        <w:instrText xml:space="preserve"> TOC \h \z \c "Hình." </w:instrText>
      </w:r>
      <w:r>
        <w:fldChar w:fldCharType="separate"/>
      </w:r>
      <w:hyperlink w:anchor="_Toc235097617" w:history="1">
        <w:r w:rsidRPr="00EB2EE4">
          <w:rPr>
            <w:rStyle w:val="Hyperlink"/>
            <w:noProof/>
          </w:rPr>
          <w:t>Hình. 1Trang chủ</w:t>
        </w:r>
        <w:r>
          <w:rPr>
            <w:noProof/>
            <w:webHidden/>
          </w:rPr>
          <w:tab/>
        </w:r>
        <w:r>
          <w:rPr>
            <w:noProof/>
            <w:webHidden/>
          </w:rPr>
          <w:fldChar w:fldCharType="begin"/>
        </w:r>
        <w:r>
          <w:rPr>
            <w:noProof/>
            <w:webHidden/>
          </w:rPr>
          <w:instrText xml:space="preserve"> PAGEREF _Toc235097617 \h </w:instrText>
        </w:r>
        <w:r>
          <w:rPr>
            <w:noProof/>
            <w:webHidden/>
          </w:rPr>
        </w:r>
        <w:r>
          <w:rPr>
            <w:noProof/>
            <w:webHidden/>
          </w:rPr>
          <w:fldChar w:fldCharType="separate"/>
        </w:r>
        <w:r>
          <w:rPr>
            <w:noProof/>
            <w:webHidden/>
          </w:rPr>
          <w:t>18</w:t>
        </w:r>
        <w:r>
          <w:rPr>
            <w:noProof/>
            <w:webHidden/>
          </w:rPr>
          <w:fldChar w:fldCharType="end"/>
        </w:r>
      </w:hyperlink>
    </w:p>
    <w:p w14:paraId="5BE1A469" w14:textId="3E76344F" w:rsidR="00EC6389" w:rsidRDefault="00EC6389">
      <w:pPr>
        <w:pStyle w:val="TableofFigures"/>
        <w:tabs>
          <w:tab w:val="right" w:leader="dot" w:pos="8778"/>
        </w:tabs>
        <w:rPr>
          <w:noProof/>
        </w:rPr>
      </w:pPr>
      <w:hyperlink w:anchor="_Toc235097618" w:history="1">
        <w:r w:rsidRPr="00EB2EE4">
          <w:rPr>
            <w:rStyle w:val="Hyperlink"/>
            <w:noProof/>
          </w:rPr>
          <w:t>Hình. 2 Sản phẩm</w:t>
        </w:r>
        <w:r>
          <w:rPr>
            <w:noProof/>
            <w:webHidden/>
          </w:rPr>
          <w:tab/>
        </w:r>
        <w:r>
          <w:rPr>
            <w:noProof/>
            <w:webHidden/>
          </w:rPr>
          <w:fldChar w:fldCharType="begin"/>
        </w:r>
        <w:r>
          <w:rPr>
            <w:noProof/>
            <w:webHidden/>
          </w:rPr>
          <w:instrText xml:space="preserve"> PAGEREF _Toc235097618 \h </w:instrText>
        </w:r>
        <w:r>
          <w:rPr>
            <w:noProof/>
            <w:webHidden/>
          </w:rPr>
        </w:r>
        <w:r>
          <w:rPr>
            <w:noProof/>
            <w:webHidden/>
          </w:rPr>
          <w:fldChar w:fldCharType="separate"/>
        </w:r>
        <w:r>
          <w:rPr>
            <w:noProof/>
            <w:webHidden/>
          </w:rPr>
          <w:t>19</w:t>
        </w:r>
        <w:r>
          <w:rPr>
            <w:noProof/>
            <w:webHidden/>
          </w:rPr>
          <w:fldChar w:fldCharType="end"/>
        </w:r>
      </w:hyperlink>
    </w:p>
    <w:p w14:paraId="7A6D42C8" w14:textId="34F40BC4" w:rsidR="00EC6389" w:rsidRDefault="00EC6389">
      <w:pPr>
        <w:pStyle w:val="TableofFigures"/>
        <w:tabs>
          <w:tab w:val="right" w:leader="dot" w:pos="8778"/>
        </w:tabs>
        <w:rPr>
          <w:noProof/>
        </w:rPr>
      </w:pPr>
      <w:hyperlink w:anchor="_Toc235097619" w:history="1">
        <w:r w:rsidRPr="00EB2EE4">
          <w:rPr>
            <w:rStyle w:val="Hyperlink"/>
            <w:noProof/>
          </w:rPr>
          <w:t>Hình. 3Giao diện trang chủ</w:t>
        </w:r>
        <w:r>
          <w:rPr>
            <w:noProof/>
            <w:webHidden/>
          </w:rPr>
          <w:tab/>
        </w:r>
        <w:r>
          <w:rPr>
            <w:noProof/>
            <w:webHidden/>
          </w:rPr>
          <w:fldChar w:fldCharType="begin"/>
        </w:r>
        <w:r>
          <w:rPr>
            <w:noProof/>
            <w:webHidden/>
          </w:rPr>
          <w:instrText xml:space="preserve"> PAGEREF _Toc235097619 \h </w:instrText>
        </w:r>
        <w:r>
          <w:rPr>
            <w:noProof/>
            <w:webHidden/>
          </w:rPr>
        </w:r>
        <w:r>
          <w:rPr>
            <w:noProof/>
            <w:webHidden/>
          </w:rPr>
          <w:fldChar w:fldCharType="separate"/>
        </w:r>
        <w:r>
          <w:rPr>
            <w:noProof/>
            <w:webHidden/>
          </w:rPr>
          <w:t>21</w:t>
        </w:r>
        <w:r>
          <w:rPr>
            <w:noProof/>
            <w:webHidden/>
          </w:rPr>
          <w:fldChar w:fldCharType="end"/>
        </w:r>
      </w:hyperlink>
    </w:p>
    <w:p w14:paraId="4CA7EF69" w14:textId="33A223A4" w:rsidR="00EC6389" w:rsidRDefault="00EC6389">
      <w:pPr>
        <w:pStyle w:val="TableofFigures"/>
        <w:tabs>
          <w:tab w:val="right" w:leader="dot" w:pos="8778"/>
        </w:tabs>
        <w:rPr>
          <w:noProof/>
        </w:rPr>
      </w:pPr>
      <w:hyperlink w:anchor="_Toc235097620" w:history="1">
        <w:r w:rsidRPr="00EB2EE4">
          <w:rPr>
            <w:rStyle w:val="Hyperlink"/>
            <w:noProof/>
          </w:rPr>
          <w:t>Hình. 4 Giao diện danh sách sản phẩm</w:t>
        </w:r>
        <w:r>
          <w:rPr>
            <w:noProof/>
            <w:webHidden/>
          </w:rPr>
          <w:tab/>
        </w:r>
        <w:r>
          <w:rPr>
            <w:noProof/>
            <w:webHidden/>
          </w:rPr>
          <w:fldChar w:fldCharType="begin"/>
        </w:r>
        <w:r>
          <w:rPr>
            <w:noProof/>
            <w:webHidden/>
          </w:rPr>
          <w:instrText xml:space="preserve"> PAGEREF _Toc235097620 \h </w:instrText>
        </w:r>
        <w:r>
          <w:rPr>
            <w:noProof/>
            <w:webHidden/>
          </w:rPr>
        </w:r>
        <w:r>
          <w:rPr>
            <w:noProof/>
            <w:webHidden/>
          </w:rPr>
          <w:fldChar w:fldCharType="separate"/>
        </w:r>
        <w:r>
          <w:rPr>
            <w:noProof/>
            <w:webHidden/>
          </w:rPr>
          <w:t>21</w:t>
        </w:r>
        <w:r>
          <w:rPr>
            <w:noProof/>
            <w:webHidden/>
          </w:rPr>
          <w:fldChar w:fldCharType="end"/>
        </w:r>
      </w:hyperlink>
    </w:p>
    <w:p w14:paraId="6198799E" w14:textId="61050EAC" w:rsidR="00EC6389" w:rsidRDefault="00EC6389">
      <w:pPr>
        <w:pStyle w:val="TableofFigures"/>
        <w:tabs>
          <w:tab w:val="right" w:leader="dot" w:pos="8778"/>
        </w:tabs>
        <w:rPr>
          <w:noProof/>
        </w:rPr>
      </w:pPr>
      <w:hyperlink w:anchor="_Toc235097621" w:history="1">
        <w:r w:rsidRPr="00EB2EE4">
          <w:rPr>
            <w:rStyle w:val="Hyperlink"/>
            <w:noProof/>
          </w:rPr>
          <w:t>Hình. 5 Giao diện chi tiết sản phẩm</w:t>
        </w:r>
        <w:r>
          <w:rPr>
            <w:noProof/>
            <w:webHidden/>
          </w:rPr>
          <w:tab/>
        </w:r>
        <w:r>
          <w:rPr>
            <w:noProof/>
            <w:webHidden/>
          </w:rPr>
          <w:fldChar w:fldCharType="begin"/>
        </w:r>
        <w:r>
          <w:rPr>
            <w:noProof/>
            <w:webHidden/>
          </w:rPr>
          <w:instrText xml:space="preserve"> PAGEREF _Toc235097621 \h </w:instrText>
        </w:r>
        <w:r>
          <w:rPr>
            <w:noProof/>
            <w:webHidden/>
          </w:rPr>
        </w:r>
        <w:r>
          <w:rPr>
            <w:noProof/>
            <w:webHidden/>
          </w:rPr>
          <w:fldChar w:fldCharType="separate"/>
        </w:r>
        <w:r>
          <w:rPr>
            <w:noProof/>
            <w:webHidden/>
          </w:rPr>
          <w:t>22</w:t>
        </w:r>
        <w:r>
          <w:rPr>
            <w:noProof/>
            <w:webHidden/>
          </w:rPr>
          <w:fldChar w:fldCharType="end"/>
        </w:r>
      </w:hyperlink>
    </w:p>
    <w:p w14:paraId="317E8082" w14:textId="0EBF195C" w:rsidR="00EC6389" w:rsidRDefault="00EC6389">
      <w:pPr>
        <w:pStyle w:val="TableofFigures"/>
        <w:tabs>
          <w:tab w:val="right" w:leader="dot" w:pos="8778"/>
        </w:tabs>
        <w:rPr>
          <w:noProof/>
        </w:rPr>
      </w:pPr>
      <w:hyperlink w:anchor="_Toc235097622" w:history="1">
        <w:r w:rsidRPr="00EB2EE4">
          <w:rPr>
            <w:rStyle w:val="Hyperlink"/>
            <w:noProof/>
          </w:rPr>
          <w:t>Hình. 6</w:t>
        </w:r>
        <w:r w:rsidRPr="00EB2EE4">
          <w:rPr>
            <w:rStyle w:val="Hyperlink"/>
            <w:b/>
            <w:bCs/>
            <w:noProof/>
          </w:rPr>
          <w:t xml:space="preserve"> Giao diện giới thiệu</w:t>
        </w:r>
        <w:r>
          <w:rPr>
            <w:noProof/>
            <w:webHidden/>
          </w:rPr>
          <w:tab/>
        </w:r>
        <w:r>
          <w:rPr>
            <w:noProof/>
            <w:webHidden/>
          </w:rPr>
          <w:fldChar w:fldCharType="begin"/>
        </w:r>
        <w:r>
          <w:rPr>
            <w:noProof/>
            <w:webHidden/>
          </w:rPr>
          <w:instrText xml:space="preserve"> PAGEREF _Toc235097622 \h </w:instrText>
        </w:r>
        <w:r>
          <w:rPr>
            <w:noProof/>
            <w:webHidden/>
          </w:rPr>
        </w:r>
        <w:r>
          <w:rPr>
            <w:noProof/>
            <w:webHidden/>
          </w:rPr>
          <w:fldChar w:fldCharType="separate"/>
        </w:r>
        <w:r>
          <w:rPr>
            <w:noProof/>
            <w:webHidden/>
          </w:rPr>
          <w:t>22</w:t>
        </w:r>
        <w:r>
          <w:rPr>
            <w:noProof/>
            <w:webHidden/>
          </w:rPr>
          <w:fldChar w:fldCharType="end"/>
        </w:r>
      </w:hyperlink>
    </w:p>
    <w:p w14:paraId="5D14DA75" w14:textId="36424D5C" w:rsidR="00EC6389" w:rsidRDefault="00EC6389">
      <w:pPr>
        <w:pStyle w:val="TableofFigures"/>
        <w:tabs>
          <w:tab w:val="right" w:leader="dot" w:pos="8778"/>
        </w:tabs>
        <w:rPr>
          <w:noProof/>
        </w:rPr>
      </w:pPr>
      <w:hyperlink w:anchor="_Toc235097623" w:history="1">
        <w:r w:rsidRPr="00EB2EE4">
          <w:rPr>
            <w:rStyle w:val="Hyperlink"/>
            <w:noProof/>
          </w:rPr>
          <w:t>Hình. 7 Giao diện liên hệ</w:t>
        </w:r>
        <w:r>
          <w:rPr>
            <w:noProof/>
            <w:webHidden/>
          </w:rPr>
          <w:tab/>
        </w:r>
        <w:r>
          <w:rPr>
            <w:noProof/>
            <w:webHidden/>
          </w:rPr>
          <w:fldChar w:fldCharType="begin"/>
        </w:r>
        <w:r>
          <w:rPr>
            <w:noProof/>
            <w:webHidden/>
          </w:rPr>
          <w:instrText xml:space="preserve"> PAGEREF _Toc235097623 \h </w:instrText>
        </w:r>
        <w:r>
          <w:rPr>
            <w:noProof/>
            <w:webHidden/>
          </w:rPr>
        </w:r>
        <w:r>
          <w:rPr>
            <w:noProof/>
            <w:webHidden/>
          </w:rPr>
          <w:fldChar w:fldCharType="separate"/>
        </w:r>
        <w:r>
          <w:rPr>
            <w:noProof/>
            <w:webHidden/>
          </w:rPr>
          <w:t>23</w:t>
        </w:r>
        <w:r>
          <w:rPr>
            <w:noProof/>
            <w:webHidden/>
          </w:rPr>
          <w:fldChar w:fldCharType="end"/>
        </w:r>
      </w:hyperlink>
    </w:p>
    <w:p w14:paraId="4CD06F49" w14:textId="040DB58A" w:rsidR="00D840FB" w:rsidRDefault="00EC6389" w:rsidP="000B3C8E">
      <w:pPr>
        <w:pStyle w:val="noidung"/>
      </w:pPr>
      <w:r>
        <w:fldChar w:fldCharType="end"/>
      </w:r>
    </w:p>
    <w:p w14:paraId="734A328F" w14:textId="77777777" w:rsidR="00D840FB" w:rsidRDefault="00D840FB">
      <w:pPr>
        <w:rPr>
          <w:b/>
          <w:caps/>
          <w:sz w:val="30"/>
        </w:rPr>
      </w:pPr>
      <w:r>
        <w:br w:type="page"/>
      </w:r>
    </w:p>
    <w:p w14:paraId="00829F80" w14:textId="77777777" w:rsidR="00314527" w:rsidRDefault="00314527" w:rsidP="00C50A2A">
      <w:pPr>
        <w:pStyle w:val="DEMUC"/>
      </w:pPr>
      <w:r>
        <w:lastRenderedPageBreak/>
        <w:t>Danh mục bảng biểu</w:t>
      </w:r>
    </w:p>
    <w:p w14:paraId="2E2D953E" w14:textId="77777777" w:rsidR="00D840FB" w:rsidRDefault="00D840FB" w:rsidP="00D840FB">
      <w:pPr>
        <w:pStyle w:val="noidung"/>
      </w:pPr>
      <w:r>
        <w:t>Chèn danh mục hình ảnh bằng cách vào References &gt; Insert Table of Figures  &gt; chọn nhãn Bảng tại khung màu đỏ</w:t>
      </w:r>
    </w:p>
    <w:p w14:paraId="25C337A7" w14:textId="77777777" w:rsidR="00D840FB" w:rsidRDefault="00D840FB" w:rsidP="00D840FB">
      <w:pPr>
        <w:pStyle w:val="noidung"/>
      </w:pPr>
      <w:r w:rsidRPr="00D840FB">
        <w:rPr>
          <w:noProof/>
        </w:rPr>
        <w:drawing>
          <wp:inline distT="0" distB="0" distL="0" distR="0" wp14:anchorId="0077D097" wp14:editId="0F89D3A0">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4D3AD5A0" w14:textId="77777777" w:rsidR="0002381A" w:rsidRDefault="0002381A" w:rsidP="00C50A2A">
      <w:pPr>
        <w:pStyle w:val="DEMUC"/>
      </w:pPr>
    </w:p>
    <w:p w14:paraId="6522360C" w14:textId="77777777"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14:paraId="756A424D" w14:textId="54C07261" w:rsidR="00117254" w:rsidRDefault="00101E1F" w:rsidP="006A155F">
      <w:pPr>
        <w:pStyle w:val="Heading1"/>
        <w:ind w:left="1701" w:hanging="708"/>
      </w:pPr>
      <w:bookmarkStart w:id="0" w:name="_Toc235096945"/>
      <w:r>
        <w:lastRenderedPageBreak/>
        <w:t>T</w:t>
      </w:r>
      <w:r w:rsidR="0035699F">
        <w:t>ổng quan nghiên cứ</w:t>
      </w:r>
      <w:r w:rsidR="00117254">
        <w:t>U</w:t>
      </w:r>
      <w:bookmarkEnd w:id="0"/>
    </w:p>
    <w:p w14:paraId="30857A9F" w14:textId="3E5DA086" w:rsidR="00117254" w:rsidRPr="006A155F" w:rsidRDefault="00117254" w:rsidP="00117254">
      <w:pPr>
        <w:rPr>
          <w:b/>
          <w:bCs/>
          <w:sz w:val="28"/>
          <w:szCs w:val="28"/>
        </w:rPr>
      </w:pPr>
      <w:r w:rsidRPr="006A155F">
        <w:rPr>
          <w:b/>
          <w:bCs/>
          <w:sz w:val="28"/>
          <w:szCs w:val="28"/>
        </w:rPr>
        <w:t>Giới thiệu chương</w:t>
      </w:r>
    </w:p>
    <w:p w14:paraId="78C68A6C" w14:textId="77777777" w:rsidR="00117254" w:rsidRPr="00117254" w:rsidRDefault="00117254" w:rsidP="00117254">
      <w:r>
        <w:tab/>
      </w:r>
      <w:r w:rsidRPr="00117254">
        <w:t>Trong bối cảnh cuộc Cách mạng công nghiệp lần thứ tư đang diễn ra mạnh mẽ, công nghệ thông tin ngày càng khẳng định vai trò quan trọng trong mọi lĩnh vực của đời sống xã hội. Internet không chỉ là phương tiện kết nối thông tin mà còn là nền tảng giúp các doanh nghiệp mở rộng hoạt động kinh doanh, quảng bá thương hiệu và tiếp cận khách hàng trên phạm vi rộng. Đặc biệt, sự phát triển của thương mại điện tử đã làm thay đổi thói quen mua sắm truyền thống, khi người tiêu dùng có xu hướng tìm kiếm thông tin và đặt mua sản phẩm trực tuyến thay vì đến trực tiếp cửa hàng.</w:t>
      </w:r>
    </w:p>
    <w:p w14:paraId="73B9497E" w14:textId="172AA589" w:rsidR="00117254" w:rsidRPr="00117254" w:rsidRDefault="00BA23FA" w:rsidP="00117254">
      <w:r>
        <w:tab/>
      </w:r>
      <w:r w:rsidR="00117254" w:rsidRPr="00117254">
        <w:t>Song song với sự phát triển đó, nhu cầu đảm bảo an ninh, giám sát và quản lý tài sản của cá nhân cũng như doanh nghiệp ngày càng tăng. Camera quan sát trở thành một trong những thiết bị không thể thiếu tại gia đình, cửa hàng, trường học, bệnh viện, nhà máy và các cơ quan. Việc ứng dụng website vào hoạt động kinh doanh camera quan sát sẽ giúp doanh nghiệp giới thiệu sản phẩm, cập nhật thông tin nhanh chóng, đồng thời tạo điều kiện để khách hàng dễ dàng tiếp cận và lựa chọn sản phẩm phù hợp.</w:t>
      </w:r>
    </w:p>
    <w:p w14:paraId="26455525" w14:textId="5A1D3F80" w:rsidR="00117254" w:rsidRPr="00117254" w:rsidRDefault="00BA23FA" w:rsidP="00117254">
      <w:r>
        <w:tab/>
      </w:r>
      <w:r w:rsidR="00117254" w:rsidRPr="00117254">
        <w:t>Trong chương này, đề tài sẽ trình bày những nội dung tổng quan về việc nghiên cứu và xây dựng website kinh doanh camera quan sát, bao gồm lý do lựa chọn đề tài, mục tiêu nghiên cứu, phương pháp nghiên cứu và đối tượng nghiên cứu. Đây là những cơ sở quan trọng để triển khai việc thiết kế và xây dựng hệ thống ở các chương tiếp theo.</w:t>
      </w:r>
    </w:p>
    <w:p w14:paraId="087E68D4" w14:textId="4CE03559" w:rsidR="00117254" w:rsidRPr="00117254" w:rsidRDefault="00117254" w:rsidP="00117254"/>
    <w:p w14:paraId="537ABF97" w14:textId="77777777" w:rsidR="00117254" w:rsidRPr="00117254" w:rsidRDefault="00117254" w:rsidP="00117254"/>
    <w:p w14:paraId="150F0D4A" w14:textId="77777777" w:rsidR="007950DA" w:rsidRDefault="007950DA" w:rsidP="006A155F">
      <w:pPr>
        <w:pStyle w:val="Heading2"/>
        <w:ind w:left="0"/>
      </w:pPr>
      <w:bookmarkStart w:id="1" w:name="_Toc235096946"/>
      <w:r>
        <w:t>Đặt vấn đề</w:t>
      </w:r>
      <w:bookmarkEnd w:id="1"/>
    </w:p>
    <w:p w14:paraId="172D8ECD" w14:textId="19B431B2" w:rsidR="00BA23FA" w:rsidRPr="00BA23FA" w:rsidRDefault="00BA23FA" w:rsidP="00BA23FA">
      <w:pPr>
        <w:pStyle w:val="pdq2pgselectionanchorcontainer"/>
        <w:rPr>
          <w:sz w:val="26"/>
          <w:szCs w:val="26"/>
        </w:rPr>
      </w:pPr>
      <w:r>
        <w:rPr>
          <w:sz w:val="26"/>
          <w:szCs w:val="26"/>
        </w:rPr>
        <w:tab/>
      </w:r>
      <w:r w:rsidRPr="00BA23FA">
        <w:rPr>
          <w:sz w:val="26"/>
          <w:szCs w:val="26"/>
        </w:rPr>
        <w:t>Trong những năm gần đây, cùng với sự phát triển mạnh mẽ của nền kinh tế và khoa học công nghệ, nhu cầu đảm bảo an toàn và an ninh của con người ngày càng được quan tâm. Camera quan sát đã trở thành một thiết bị phổ biến được sử dụng rộng rãi tại gia đình, doanh nghiệp, trường học, bệnh viện, trung tâm thương mại và nhiều khu vực công cộng khác. Việc lắp đặt camera không chỉ giúp giám sát tài sản mà còn góp phần nâng cao hiệu quả quản lý, giảm thiểu các rủi ro và hỗ trợ xử lý các tình huống phát sinh.</w:t>
      </w:r>
    </w:p>
    <w:p w14:paraId="49CC028C" w14:textId="30E3330F" w:rsidR="00BA23FA" w:rsidRPr="00BA23FA" w:rsidRDefault="00BA23FA" w:rsidP="00BA23FA">
      <w:pPr>
        <w:pStyle w:val="NormalWeb"/>
        <w:rPr>
          <w:sz w:val="26"/>
          <w:szCs w:val="26"/>
        </w:rPr>
      </w:pPr>
      <w:r>
        <w:rPr>
          <w:sz w:val="26"/>
          <w:szCs w:val="26"/>
        </w:rPr>
        <w:tab/>
      </w:r>
      <w:r w:rsidRPr="00BA23FA">
        <w:rPr>
          <w:sz w:val="26"/>
          <w:szCs w:val="26"/>
        </w:rPr>
        <w:t>Bên cạnh đó, sự phát triển mạnh của Internet đã tạo điều kiện thuận lợi cho các hoạt động kinh doanh trực tuyến. Người tiêu dùng hiện nay thường có thói quen tìm kiếm thông tin sản phẩm trên website trước khi quyết định mua hàng. Vì vậy, một website bán camera quan sát không chỉ đóng vai trò giới thiệu sản phẩm mà còn giúp doanh nghiệp quảng bá thương hiệu, cung cấp thông tin chi tiết về sản phẩm, hỗ trợ tư vấn và tạo sự tin tưởng cho khách hàng.</w:t>
      </w:r>
    </w:p>
    <w:p w14:paraId="328A97EA" w14:textId="2F19FD53" w:rsidR="00BA23FA" w:rsidRPr="00BA23FA" w:rsidRDefault="00BA23FA" w:rsidP="00BA23FA">
      <w:pPr>
        <w:pStyle w:val="NormalWeb"/>
        <w:rPr>
          <w:sz w:val="26"/>
          <w:szCs w:val="26"/>
        </w:rPr>
      </w:pPr>
      <w:r>
        <w:rPr>
          <w:sz w:val="26"/>
          <w:szCs w:val="26"/>
        </w:rPr>
        <w:lastRenderedPageBreak/>
        <w:tab/>
      </w:r>
      <w:r w:rsidRPr="00BA23FA">
        <w:rPr>
          <w:sz w:val="26"/>
          <w:szCs w:val="26"/>
        </w:rPr>
        <w:t>Đối với các cửa hàng kinh doanh camera quan sát, việc chỉ bán hàng trực tiếp sẽ gặp nhiều hạn chế như phạm vi tiếp cận khách hàng nhỏ, khó quảng bá sản phẩm mới và mất nhiều thời gian trong quá trình tư vấn. Khi xây dựng website, doanh nghiệp có thể cập nhật thông tin sản phẩm nhanh chóng, giới thiệu các chương trình khuyến mãi, hỗ trợ khách hàng tra cứu thông tin mọi lúc mọi nơi và góp phần nâng cao hiệu quả kinh doanh.</w:t>
      </w:r>
    </w:p>
    <w:p w14:paraId="09F2CACC" w14:textId="13181B3E" w:rsidR="00BA23FA" w:rsidRPr="00BA23FA" w:rsidRDefault="00BA23FA" w:rsidP="00BA23FA">
      <w:pPr>
        <w:pStyle w:val="NormalWeb"/>
        <w:rPr>
          <w:sz w:val="26"/>
          <w:szCs w:val="26"/>
        </w:rPr>
      </w:pPr>
      <w:r>
        <w:rPr>
          <w:sz w:val="26"/>
          <w:szCs w:val="26"/>
        </w:rPr>
        <w:tab/>
      </w:r>
      <w:r w:rsidRPr="00BA23FA">
        <w:rPr>
          <w:sz w:val="26"/>
          <w:szCs w:val="26"/>
        </w:rPr>
        <w:t>Ngoài ra, việc xây dựng website còn giúp sinh viên vận dụng những kiến thức đã học về HTML, CSS và JavaScript vào thực tế. Thông qua quá trình thực hiện đề tài, sinh viên có cơ hội rèn luyện kỹ năng phân tích yêu cầu, thiết kế giao diện, tổ chức dữ liệu và xây dựng các chức năng cơ bản của một website thương mại điện tử.</w:t>
      </w:r>
    </w:p>
    <w:p w14:paraId="425A9EF8" w14:textId="1ED9D4F2" w:rsidR="00BA23FA" w:rsidRPr="00BA23FA" w:rsidRDefault="00BA23FA" w:rsidP="00BA23FA">
      <w:pPr>
        <w:pStyle w:val="NormalWeb"/>
        <w:rPr>
          <w:sz w:val="26"/>
          <w:szCs w:val="26"/>
        </w:rPr>
      </w:pPr>
      <w:r>
        <w:rPr>
          <w:sz w:val="26"/>
          <w:szCs w:val="26"/>
        </w:rPr>
        <w:tab/>
      </w:r>
      <w:r w:rsidRPr="00BA23FA">
        <w:rPr>
          <w:sz w:val="26"/>
          <w:szCs w:val="26"/>
        </w:rPr>
        <w:t xml:space="preserve">Xuất phát từ những lý do trên, nhóm quyết định lựa chọn đề tài </w:t>
      </w:r>
      <w:r w:rsidRPr="00BA23FA">
        <w:rPr>
          <w:rStyle w:val="Strong"/>
          <w:sz w:val="26"/>
          <w:szCs w:val="26"/>
        </w:rPr>
        <w:t>"Thiết kế Website kinh doanh Camera quan sát"</w:t>
      </w:r>
      <w:r w:rsidRPr="00BA23FA">
        <w:rPr>
          <w:sz w:val="26"/>
          <w:szCs w:val="26"/>
        </w:rPr>
        <w:t xml:space="preserve"> nhằm xây dựng một website có giao diện thân thiện, dễ sử dụng, cung cấp đầy đủ thông tin sản phẩm và đáp ứng nhu cầu tìm hiểu của khách hàng.</w:t>
      </w:r>
    </w:p>
    <w:p w14:paraId="56351AEA" w14:textId="77777777" w:rsidR="00BA23FA" w:rsidRPr="00BA23FA" w:rsidRDefault="00BA23FA" w:rsidP="00BA23FA"/>
    <w:p w14:paraId="7D7D927E" w14:textId="77777777" w:rsidR="007950DA" w:rsidRDefault="007950DA" w:rsidP="006A155F">
      <w:pPr>
        <w:pStyle w:val="Heading2"/>
        <w:ind w:left="0"/>
      </w:pPr>
      <w:bookmarkStart w:id="2" w:name="_Toc235096947"/>
      <w:r>
        <w:t>Mục tiêu nghiên cứu</w:t>
      </w:r>
      <w:bookmarkEnd w:id="2"/>
    </w:p>
    <w:p w14:paraId="01E592EB" w14:textId="25CAFCF7" w:rsidR="00BA23FA" w:rsidRPr="00BA23FA" w:rsidRDefault="00BA23FA" w:rsidP="00BA23FA">
      <w:pPr>
        <w:pStyle w:val="pdq2pgselectionanchorcontainer"/>
        <w:rPr>
          <w:sz w:val="26"/>
          <w:szCs w:val="26"/>
        </w:rPr>
      </w:pPr>
      <w:r>
        <w:rPr>
          <w:sz w:val="26"/>
          <w:szCs w:val="26"/>
        </w:rPr>
        <w:tab/>
      </w:r>
      <w:r w:rsidRPr="00BA23FA">
        <w:rPr>
          <w:sz w:val="26"/>
          <w:szCs w:val="26"/>
        </w:rPr>
        <w:t>Mục tiêu chính của đề tài là xây dựng một website kinh doanh camera quan sát với giao diện trực quan, hiện đại và thân thiện với người sử dụng. Website được thiết kế nhằm giới thiệu các dòng camera quan sát phổ biến trên thị trường, cung cấp thông tin chi tiết về từng sản phẩm và tạo điều kiện thuận lợi cho khách hàng trong quá trình tìm kiếm thông tin.</w:t>
      </w:r>
    </w:p>
    <w:p w14:paraId="5F41EDBA" w14:textId="77575A48" w:rsidR="00BA23FA" w:rsidRPr="00BA23FA" w:rsidRDefault="00BA23FA" w:rsidP="00BA23FA">
      <w:pPr>
        <w:pStyle w:val="NormalWeb"/>
        <w:rPr>
          <w:sz w:val="26"/>
          <w:szCs w:val="26"/>
        </w:rPr>
      </w:pPr>
      <w:r>
        <w:rPr>
          <w:sz w:val="26"/>
          <w:szCs w:val="26"/>
        </w:rPr>
        <w:tab/>
      </w:r>
      <w:r w:rsidRPr="00BA23FA">
        <w:rPr>
          <w:sz w:val="26"/>
          <w:szCs w:val="26"/>
        </w:rPr>
        <w:t>Website bao gồm các chức năng cơ bản như trang chủ, trang giới thiệu, trang sản phẩm, trang chi tiết sản phẩm và trang liên hệ. Người dùng có thể xem danh sách camera, hình ảnh minh họa, giá bán và mô tả sản phẩm trước khi đưa ra quyết định lựa chọn.</w:t>
      </w:r>
    </w:p>
    <w:p w14:paraId="7F49E6CA" w14:textId="6D2F7217" w:rsidR="00BA23FA" w:rsidRPr="00BA23FA" w:rsidRDefault="00BA23FA" w:rsidP="00BA23FA">
      <w:pPr>
        <w:pStyle w:val="NormalWeb"/>
        <w:rPr>
          <w:sz w:val="26"/>
          <w:szCs w:val="26"/>
        </w:rPr>
      </w:pPr>
      <w:r>
        <w:rPr>
          <w:sz w:val="26"/>
          <w:szCs w:val="26"/>
        </w:rPr>
        <w:tab/>
      </w:r>
      <w:r w:rsidRPr="00BA23FA">
        <w:rPr>
          <w:sz w:val="26"/>
          <w:szCs w:val="26"/>
        </w:rPr>
        <w:t>Bên cạnh đó, đề tài còn hướng đến việc áp dụng các kiến thức về HTML để xây dựng cấu trúc trang web, CSS để thiết kế giao diện và JavaScript để xử lý các chức năng tương tác. Việc sử dụng các công nghệ này giúp website hoạt động ổn định, dễ dàng chỉnh sửa và phù hợp với yêu cầu của môn học.</w:t>
      </w:r>
    </w:p>
    <w:p w14:paraId="5127CBA4" w14:textId="5038D8F6" w:rsidR="00BA23FA" w:rsidRPr="00BA23FA" w:rsidRDefault="00BA23FA" w:rsidP="00BA23FA">
      <w:pPr>
        <w:pStyle w:val="NormalWeb"/>
        <w:rPr>
          <w:sz w:val="26"/>
          <w:szCs w:val="26"/>
        </w:rPr>
      </w:pPr>
      <w:r>
        <w:rPr>
          <w:sz w:val="26"/>
          <w:szCs w:val="26"/>
        </w:rPr>
        <w:tab/>
      </w:r>
      <w:r w:rsidRPr="00BA23FA">
        <w:rPr>
          <w:sz w:val="26"/>
          <w:szCs w:val="26"/>
        </w:rPr>
        <w:t>Ngoài mục tiêu xây dựng website, đề tài còn giúp người thực hiện nâng cao kỹ năng lập trình web, hiểu rõ quy trình thiết kế giao diện, tổ chức nội dung và phát triển một website hoàn chỉnh. Đây cũng là cơ hội để áp dụng kiến thức lý thuyết vào thực tế, đồng thời tích lũy kinh nghiệm cho công việc sau này.</w:t>
      </w:r>
    </w:p>
    <w:p w14:paraId="07C55861" w14:textId="77777777" w:rsidR="00BA23FA" w:rsidRPr="00BA23FA" w:rsidRDefault="00BA23FA" w:rsidP="00BA23FA"/>
    <w:p w14:paraId="5569D7F8" w14:textId="77777777" w:rsidR="007950DA" w:rsidRDefault="007950DA" w:rsidP="006A155F">
      <w:pPr>
        <w:pStyle w:val="Heading2"/>
        <w:ind w:left="-1985" w:firstLine="1985"/>
      </w:pPr>
      <w:bookmarkStart w:id="3" w:name="_Toc235096948"/>
      <w:r>
        <w:lastRenderedPageBreak/>
        <w:t>Phương pháp nghiên cứu</w:t>
      </w:r>
      <w:bookmarkEnd w:id="3"/>
    </w:p>
    <w:p w14:paraId="5D40DDFF" w14:textId="7D6DC932" w:rsidR="00BA23FA" w:rsidRPr="00BA23FA" w:rsidRDefault="00BA23FA" w:rsidP="00BA23FA">
      <w:pPr>
        <w:pStyle w:val="pdq2pgselectionanchorcontainer"/>
        <w:rPr>
          <w:sz w:val="26"/>
          <w:szCs w:val="26"/>
        </w:rPr>
      </w:pPr>
      <w:r>
        <w:rPr>
          <w:sz w:val="26"/>
          <w:szCs w:val="26"/>
        </w:rPr>
        <w:tab/>
      </w:r>
      <w:r w:rsidRPr="00BA23FA">
        <w:rPr>
          <w:sz w:val="26"/>
          <w:szCs w:val="26"/>
        </w:rPr>
        <w:t>Để hoàn thành đề tài, nhóm đã sử dụng nhiều phương pháp nghiên cứu khác nhau nhằm đảm bảo website được xây dựng đúng yêu cầu.</w:t>
      </w:r>
    </w:p>
    <w:p w14:paraId="1C9166BE" w14:textId="77CC8A42" w:rsidR="00BA23FA" w:rsidRPr="00BA23FA" w:rsidRDefault="00BA23FA" w:rsidP="00BA23FA">
      <w:pPr>
        <w:pStyle w:val="NormalWeb"/>
        <w:rPr>
          <w:sz w:val="26"/>
          <w:szCs w:val="26"/>
        </w:rPr>
      </w:pPr>
      <w:r>
        <w:rPr>
          <w:sz w:val="26"/>
          <w:szCs w:val="26"/>
        </w:rPr>
        <w:tab/>
      </w:r>
      <w:r w:rsidRPr="00BA23FA">
        <w:rPr>
          <w:sz w:val="26"/>
          <w:szCs w:val="26"/>
        </w:rPr>
        <w:t>Đầu tiên là phương pháp nghiên cứu tài liệu. Nhóm tìm hiểu các kiến thức liên quan đến HTML, CSS và JavaScript thông qua giáo trình, tài liệu tham khảo và các nguồn học tập trên Internet. Đây là cơ sở để xây dựng cấu trúc và các chức năng của website.</w:t>
      </w:r>
    </w:p>
    <w:p w14:paraId="111F381B" w14:textId="7CE0F2FE" w:rsidR="00BA23FA" w:rsidRPr="00BA23FA" w:rsidRDefault="00BA23FA" w:rsidP="00BA23FA">
      <w:pPr>
        <w:pStyle w:val="NormalWeb"/>
        <w:rPr>
          <w:sz w:val="26"/>
          <w:szCs w:val="26"/>
        </w:rPr>
      </w:pPr>
      <w:r>
        <w:rPr>
          <w:sz w:val="26"/>
          <w:szCs w:val="26"/>
        </w:rPr>
        <w:tab/>
      </w:r>
      <w:r w:rsidRPr="00BA23FA">
        <w:rPr>
          <w:sz w:val="26"/>
          <w:szCs w:val="26"/>
        </w:rPr>
        <w:t>Tiếp theo là phương pháp phân tích yêu cầu. Nhóm tiến hành khảo sát một số website bán camera quan sát hiện có để tìm hiểu cách bố trí giao diện, cách trình bày thông tin sản phẩm và các chức năng thường được sử dụng. Từ đó xác định các chức năng cần thiết cho website của đề tài.</w:t>
      </w:r>
    </w:p>
    <w:p w14:paraId="75B8164F" w14:textId="5CD70590" w:rsidR="00BA23FA" w:rsidRPr="00BA23FA" w:rsidRDefault="00BA23FA" w:rsidP="00BA23FA">
      <w:pPr>
        <w:pStyle w:val="NormalWeb"/>
        <w:rPr>
          <w:sz w:val="26"/>
          <w:szCs w:val="26"/>
        </w:rPr>
      </w:pPr>
      <w:r>
        <w:rPr>
          <w:sz w:val="26"/>
          <w:szCs w:val="26"/>
        </w:rPr>
        <w:tab/>
      </w:r>
      <w:r w:rsidRPr="00BA23FA">
        <w:rPr>
          <w:sz w:val="26"/>
          <w:szCs w:val="26"/>
        </w:rPr>
        <w:t>Sau khi hoàn thành việc phân tích, nhóm tiến hành thiết kế giao diện. Giao diện được xây dựng theo tiêu chí đơn giản, dễ sử dụng, màu sắc hài hòa và phù hợp với lĩnh vực kinh doanh camera quan sát. Các trang được bố trí khoa học nhằm giúp người dùng dễ dàng thao tác.</w:t>
      </w:r>
    </w:p>
    <w:p w14:paraId="323CBEE0" w14:textId="3FFD58ED" w:rsidR="00BA23FA" w:rsidRPr="00BA23FA" w:rsidRDefault="00BA23FA" w:rsidP="00BA23FA">
      <w:pPr>
        <w:pStyle w:val="NormalWeb"/>
        <w:rPr>
          <w:sz w:val="26"/>
          <w:szCs w:val="26"/>
        </w:rPr>
      </w:pPr>
      <w:r>
        <w:rPr>
          <w:sz w:val="26"/>
          <w:szCs w:val="26"/>
        </w:rPr>
        <w:tab/>
      </w:r>
      <w:r w:rsidRPr="00BA23FA">
        <w:rPr>
          <w:sz w:val="26"/>
          <w:szCs w:val="26"/>
        </w:rPr>
        <w:t>Tiếp theo là giai đoạn lập trình website bằng HTML, CSS và JavaScript. HTML được sử dụng để xây dựng cấu trúc trang web, CSS giúp định dạng giao diện, còn JavaScript đảm nhận việc xử lý các chức năng như chuyển trang, xem chi tiết sản phẩm và hiển thị thông tin.</w:t>
      </w:r>
    </w:p>
    <w:p w14:paraId="5F7359AF" w14:textId="75496059" w:rsidR="00BA23FA" w:rsidRPr="00BA23FA" w:rsidRDefault="00BA23FA" w:rsidP="00BA23FA">
      <w:pPr>
        <w:pStyle w:val="NormalWeb"/>
        <w:rPr>
          <w:sz w:val="26"/>
          <w:szCs w:val="26"/>
        </w:rPr>
      </w:pPr>
      <w:r>
        <w:rPr>
          <w:sz w:val="26"/>
          <w:szCs w:val="26"/>
        </w:rPr>
        <w:tab/>
      </w:r>
      <w:r w:rsidRPr="00BA23FA">
        <w:rPr>
          <w:sz w:val="26"/>
          <w:szCs w:val="26"/>
        </w:rPr>
        <w:t>Cuối cùng là quá trình kiểm thử và đánh giá. Sau khi hoàn thành website, nhóm tiến hành kiểm tra các chức năng, sửa lỗi phát sinh và tối ưu giao diện để đảm bảo website hoạt động ổn định trên nhiều trình duyệt.</w:t>
      </w:r>
    </w:p>
    <w:p w14:paraId="79CF5144" w14:textId="77777777" w:rsidR="00BA23FA" w:rsidRPr="00BA23FA" w:rsidRDefault="00BA23FA" w:rsidP="00BA23FA"/>
    <w:p w14:paraId="588F2A05" w14:textId="77777777" w:rsidR="007950DA" w:rsidRDefault="007950DA" w:rsidP="006A155F">
      <w:pPr>
        <w:pStyle w:val="Heading2"/>
        <w:ind w:left="0"/>
      </w:pPr>
      <w:bookmarkStart w:id="4" w:name="_Toc235096949"/>
      <w:r>
        <w:t>Đối tượng nghiên cứu</w:t>
      </w:r>
      <w:bookmarkEnd w:id="4"/>
    </w:p>
    <w:p w14:paraId="73FBBF33" w14:textId="1B0237E3" w:rsidR="00BA23FA" w:rsidRPr="00BA23FA" w:rsidRDefault="00BA23FA" w:rsidP="00BA23FA">
      <w:pPr>
        <w:pStyle w:val="pdq2pgselectionanchorcontainer"/>
        <w:rPr>
          <w:sz w:val="26"/>
          <w:szCs w:val="26"/>
        </w:rPr>
      </w:pPr>
      <w:r>
        <w:rPr>
          <w:sz w:val="26"/>
          <w:szCs w:val="26"/>
        </w:rPr>
        <w:tab/>
      </w:r>
      <w:r w:rsidRPr="00BA23FA">
        <w:rPr>
          <w:sz w:val="26"/>
          <w:szCs w:val="26"/>
        </w:rPr>
        <w:t>Đối tượng nghiên cứu của đề tài là website kinh doanh camera quan sát và các công nghệ được sử dụng để xây dựng website.</w:t>
      </w:r>
    </w:p>
    <w:p w14:paraId="1BE2F5C0" w14:textId="3F26B530" w:rsidR="00BA23FA" w:rsidRPr="00BA23FA" w:rsidRDefault="00BA23FA" w:rsidP="00BA23FA">
      <w:pPr>
        <w:pStyle w:val="NormalWeb"/>
        <w:rPr>
          <w:sz w:val="26"/>
          <w:szCs w:val="26"/>
        </w:rPr>
      </w:pPr>
      <w:r>
        <w:rPr>
          <w:sz w:val="26"/>
          <w:szCs w:val="26"/>
        </w:rPr>
        <w:tab/>
      </w:r>
      <w:r w:rsidRPr="00BA23FA">
        <w:rPr>
          <w:sz w:val="26"/>
          <w:szCs w:val="26"/>
        </w:rPr>
        <w:t>Về mặt công nghệ, đề tài tập trung nghiên cứu ngôn ngữ HTML để xây dựng cấu trúc trang web, CSS để thiết kế giao diện và JavaScript để xử lý các chức năng tương tác giữa người dùng với hệ thống. Đây đều là những công nghệ cơ bản nhưng rất quan trọng trong quá trình phát triển website.</w:t>
      </w:r>
    </w:p>
    <w:p w14:paraId="6CFA81B7" w14:textId="4B01D558" w:rsidR="00BA23FA" w:rsidRPr="00BA23FA" w:rsidRDefault="00BA23FA" w:rsidP="00BA23FA">
      <w:pPr>
        <w:pStyle w:val="NormalWeb"/>
        <w:rPr>
          <w:sz w:val="26"/>
          <w:szCs w:val="26"/>
        </w:rPr>
      </w:pPr>
      <w:r>
        <w:rPr>
          <w:sz w:val="26"/>
          <w:szCs w:val="26"/>
        </w:rPr>
        <w:tab/>
      </w:r>
      <w:r w:rsidRPr="00BA23FA">
        <w:rPr>
          <w:sz w:val="26"/>
          <w:szCs w:val="26"/>
        </w:rPr>
        <w:t>Về mặt sản phẩm, đề tài nghiên cứu các dòng camera quan sát phổ biến như Hikvision, Dahua, Imou, EZVIZ, KBVision và Xiaomi. Mỗi sản phẩm đều được trình bày đầy đủ hình ảnh, tên sản phẩm, giá bán và mô tả để người dùng dễ dàng tham khảo.</w:t>
      </w:r>
    </w:p>
    <w:p w14:paraId="352155CC" w14:textId="206261D2" w:rsidR="00BA23FA" w:rsidRPr="00BA23FA" w:rsidRDefault="00BA23FA" w:rsidP="00BA23FA">
      <w:pPr>
        <w:pStyle w:val="NormalWeb"/>
        <w:rPr>
          <w:sz w:val="26"/>
          <w:szCs w:val="26"/>
        </w:rPr>
      </w:pPr>
      <w:r>
        <w:rPr>
          <w:sz w:val="26"/>
          <w:szCs w:val="26"/>
        </w:rPr>
        <w:lastRenderedPageBreak/>
        <w:tab/>
      </w:r>
      <w:r w:rsidRPr="00BA23FA">
        <w:rPr>
          <w:sz w:val="26"/>
          <w:szCs w:val="26"/>
        </w:rPr>
        <w:t>Đề tài không sử dụng cơ sở dữ liệu hay chức năng thanh toán trực tuyến mà tập trung xây dựng giao diện, bố cục và các chức năng cơ bản nhằm đáp ứng yêu cầu của môn học Thiết kế Web.</w:t>
      </w:r>
    </w:p>
    <w:p w14:paraId="23380C95" w14:textId="3B58FD5B" w:rsidR="00BA23FA" w:rsidRPr="00BA23FA" w:rsidRDefault="00BA23FA" w:rsidP="00BA23FA">
      <w:pPr>
        <w:pStyle w:val="NormalWeb"/>
        <w:rPr>
          <w:b/>
          <w:bCs/>
          <w:sz w:val="28"/>
          <w:szCs w:val="28"/>
        </w:rPr>
      </w:pPr>
      <w:r w:rsidRPr="00BA23FA">
        <w:rPr>
          <w:b/>
          <w:bCs/>
          <w:sz w:val="28"/>
          <w:szCs w:val="28"/>
        </w:rPr>
        <w:t>Tổng Kết Chương</w:t>
      </w:r>
    </w:p>
    <w:p w14:paraId="5AE544C8" w14:textId="794F6863" w:rsidR="00BA23FA" w:rsidRPr="00BA23FA" w:rsidRDefault="00BA23FA" w:rsidP="00BA23FA">
      <w:pPr>
        <w:pStyle w:val="NormalWeb"/>
        <w:rPr>
          <w:sz w:val="26"/>
          <w:szCs w:val="26"/>
        </w:rPr>
      </w:pPr>
      <w:r>
        <w:rPr>
          <w:sz w:val="26"/>
          <w:szCs w:val="26"/>
        </w:rPr>
        <w:tab/>
      </w:r>
      <w:r w:rsidRPr="00BA23FA">
        <w:rPr>
          <w:sz w:val="26"/>
          <w:szCs w:val="26"/>
        </w:rPr>
        <w:t xml:space="preserve">Chương 1 đã trình bày tổng quan về đề tài </w:t>
      </w:r>
      <w:r w:rsidRPr="00BA23FA">
        <w:rPr>
          <w:rStyle w:val="Strong"/>
          <w:sz w:val="26"/>
          <w:szCs w:val="26"/>
        </w:rPr>
        <w:t>"Thiết kế Website kinh doanh Camera quan sát"</w:t>
      </w:r>
      <w:r w:rsidRPr="00BA23FA">
        <w:rPr>
          <w:sz w:val="26"/>
          <w:szCs w:val="26"/>
        </w:rPr>
        <w:t>, bao gồm lý do lựa chọn đề tài, mục tiêu nghiên cứu, phương pháp nghiên cứu và đối tượng nghiên cứu. Những nội dung này giúp xác định phạm vi và định hướng phát triển của đề tài, đồng thời làm cơ sở cho việc triển khai các bước phân tích, thiết kế và xây dựng website trong các chương tiếp theo. Ở chương tiếp theo, báo cáo sẽ trình bày cơ sở lý thuyết và các công nghệ được sử dụng để phát triển website, làm nền tảng cho việc hiện thực hóa các chức năng của hệ thống.</w:t>
      </w:r>
    </w:p>
    <w:p w14:paraId="074BF55C" w14:textId="77777777" w:rsidR="00AE636C" w:rsidRPr="007378A0" w:rsidRDefault="00AE636C" w:rsidP="007378A0">
      <w:r w:rsidRPr="007378A0">
        <w:br w:type="page"/>
      </w:r>
    </w:p>
    <w:p w14:paraId="614F4FF7" w14:textId="5F6D3560" w:rsidR="006A155F" w:rsidRDefault="0035699F" w:rsidP="006A155F">
      <w:pPr>
        <w:pStyle w:val="Heading1"/>
      </w:pPr>
      <w:bookmarkStart w:id="5" w:name="_Toc235096950"/>
      <w:r>
        <w:lastRenderedPageBreak/>
        <w:t>Cơ sở lý thuyết</w:t>
      </w:r>
      <w:bookmarkEnd w:id="5"/>
    </w:p>
    <w:p w14:paraId="4130C067" w14:textId="1AF483FE" w:rsidR="006A155F" w:rsidRPr="006A155F" w:rsidRDefault="006A155F" w:rsidP="006A155F">
      <w:pPr>
        <w:rPr>
          <w:b/>
          <w:bCs/>
          <w:sz w:val="28"/>
          <w:szCs w:val="28"/>
        </w:rPr>
      </w:pPr>
      <w:r w:rsidRPr="006A155F">
        <w:rPr>
          <w:b/>
          <w:bCs/>
          <w:sz w:val="28"/>
          <w:szCs w:val="28"/>
        </w:rPr>
        <w:t>Giới thiệu chương</w:t>
      </w:r>
    </w:p>
    <w:p w14:paraId="3ABB9D4F" w14:textId="65667902" w:rsidR="006A155F" w:rsidRPr="006A155F" w:rsidRDefault="006A155F" w:rsidP="006A155F">
      <w:r>
        <w:tab/>
      </w:r>
      <w:r w:rsidRPr="006A155F">
        <w:t>Chương này trình bày các cơ sở lý thuyết được sử dụng trong quá trình xây dựng website kinh doanh camera quan sát. Nội dung bao gồm các kiến thức về thiết kế web, ngôn ngữ HTML, CSS, JavaScript và Bootstrap Framework. Ngoài phần trình bày khái niệm và cú pháp, chương còn đưa ra các ví dụ minh họa để làm rõ cách áp dụng các công nghệ này trong thực tế. Những kiến thức này là nền tảng quan trọng để triển khai website bán camera quan sát ở các chương tiếp theo.</w:t>
      </w:r>
    </w:p>
    <w:p w14:paraId="28624EED" w14:textId="77777777" w:rsidR="006A155F" w:rsidRPr="006A155F" w:rsidRDefault="006A155F" w:rsidP="006A155F"/>
    <w:p w14:paraId="14FB3B6F" w14:textId="77777777" w:rsidR="007950DA" w:rsidRDefault="007950DA" w:rsidP="006A155F">
      <w:pPr>
        <w:pStyle w:val="Heading2"/>
        <w:ind w:left="0"/>
      </w:pPr>
      <w:bookmarkStart w:id="6" w:name="_Toc235096951"/>
      <w:r>
        <w:t xml:space="preserve">Tiêu đề mục </w:t>
      </w:r>
      <w:r w:rsidR="00B3334D">
        <w:t>2</w:t>
      </w:r>
      <w:r>
        <w:t>.1</w:t>
      </w:r>
      <w:bookmarkEnd w:id="6"/>
    </w:p>
    <w:p w14:paraId="555B4E86" w14:textId="19B5901D" w:rsidR="006A155F" w:rsidRPr="006A155F" w:rsidRDefault="006A155F" w:rsidP="006A155F">
      <w:r w:rsidRPr="006A155F">
        <w:t>Website mang lại nhiều lợi ích cho doanh nghiệp như:</w:t>
      </w:r>
    </w:p>
    <w:p w14:paraId="2AE03B4E" w14:textId="77777777" w:rsidR="006A155F" w:rsidRPr="006A155F" w:rsidRDefault="006A155F" w:rsidP="006A155F">
      <w:pPr>
        <w:numPr>
          <w:ilvl w:val="0"/>
          <w:numId w:val="24"/>
        </w:numPr>
      </w:pPr>
      <w:r w:rsidRPr="006A155F">
        <w:t xml:space="preserve">Giới thiệu sản phẩm và dịch vụ. </w:t>
      </w:r>
    </w:p>
    <w:p w14:paraId="774FE3E4" w14:textId="77777777" w:rsidR="006A155F" w:rsidRPr="006A155F" w:rsidRDefault="006A155F" w:rsidP="006A155F">
      <w:pPr>
        <w:numPr>
          <w:ilvl w:val="0"/>
          <w:numId w:val="24"/>
        </w:numPr>
      </w:pPr>
      <w:r w:rsidRPr="006A155F">
        <w:t xml:space="preserve">Quảng bá thương hiệu. </w:t>
      </w:r>
    </w:p>
    <w:p w14:paraId="4EE6A9BF" w14:textId="77777777" w:rsidR="006A155F" w:rsidRPr="006A155F" w:rsidRDefault="006A155F" w:rsidP="006A155F">
      <w:pPr>
        <w:numPr>
          <w:ilvl w:val="0"/>
          <w:numId w:val="24"/>
        </w:numPr>
      </w:pPr>
      <w:r w:rsidRPr="006A155F">
        <w:t xml:space="preserve">Tiếp cận khách hàng mọi lúc mọi nơi. </w:t>
      </w:r>
    </w:p>
    <w:p w14:paraId="020AF169" w14:textId="77777777" w:rsidR="006A155F" w:rsidRPr="006A155F" w:rsidRDefault="006A155F" w:rsidP="006A155F">
      <w:pPr>
        <w:numPr>
          <w:ilvl w:val="0"/>
          <w:numId w:val="24"/>
        </w:numPr>
      </w:pPr>
      <w:r w:rsidRPr="006A155F">
        <w:t xml:space="preserve">Tiết kiệm chi phí quảng cáo. </w:t>
      </w:r>
    </w:p>
    <w:p w14:paraId="78DC07A2" w14:textId="77777777" w:rsidR="006A155F" w:rsidRPr="006A155F" w:rsidRDefault="006A155F" w:rsidP="006A155F">
      <w:pPr>
        <w:numPr>
          <w:ilvl w:val="0"/>
          <w:numId w:val="24"/>
        </w:numPr>
      </w:pPr>
      <w:r w:rsidRPr="006A155F">
        <w:t xml:space="preserve">Hỗ trợ bán hàng trực tuyến. </w:t>
      </w:r>
    </w:p>
    <w:p w14:paraId="2C1DBE6D" w14:textId="77777777" w:rsidR="006A155F" w:rsidRPr="006A155F" w:rsidRDefault="006A155F" w:rsidP="006A155F">
      <w:pPr>
        <w:numPr>
          <w:ilvl w:val="0"/>
          <w:numId w:val="24"/>
        </w:numPr>
      </w:pPr>
      <w:r w:rsidRPr="006A155F">
        <w:t xml:space="preserve">Quản lý thông tin sản phẩm dễ dàng. </w:t>
      </w:r>
    </w:p>
    <w:p w14:paraId="0C1F2DA6" w14:textId="77777777" w:rsidR="006A155F" w:rsidRPr="006A155F" w:rsidRDefault="006A155F" w:rsidP="006A155F">
      <w:r w:rsidRPr="006A155F">
        <w:t>Đối với đề tài này, website giúp khách hàng tìm hiểu các dòng camera quan sát của Hikvision, Dahua, Imou, EZVIZ, KBVision và Xiaomi.</w:t>
      </w:r>
    </w:p>
    <w:p w14:paraId="6C7ED1CB" w14:textId="77777777" w:rsidR="006A155F" w:rsidRPr="006A155F" w:rsidRDefault="006A155F" w:rsidP="006A155F"/>
    <w:p w14:paraId="0523CA80" w14:textId="3D43309A" w:rsidR="007950DA" w:rsidRDefault="00110CF2" w:rsidP="006A155F">
      <w:pPr>
        <w:pStyle w:val="Heading2"/>
        <w:ind w:left="0"/>
      </w:pPr>
      <w:bookmarkStart w:id="7" w:name="_Toc235096952"/>
      <w:r w:rsidRPr="00110CF2">
        <w:t>Ngôn ngữ HTML</w:t>
      </w:r>
      <w:bookmarkEnd w:id="7"/>
    </w:p>
    <w:p w14:paraId="49952D18" w14:textId="1CF8DB88" w:rsidR="00110CF2" w:rsidRDefault="00110CF2" w:rsidP="00110CF2">
      <w:pPr>
        <w:pStyle w:val="Heading3"/>
        <w:ind w:left="0"/>
      </w:pPr>
      <w:bookmarkStart w:id="8" w:name="_Toc235096953"/>
      <w:r w:rsidRPr="00110CF2">
        <w:t>Khái niệm HTML</w:t>
      </w:r>
      <w:bookmarkEnd w:id="8"/>
    </w:p>
    <w:p w14:paraId="07BF0908" w14:textId="77777777" w:rsidR="00110CF2" w:rsidRPr="00110CF2" w:rsidRDefault="00110CF2" w:rsidP="00110CF2">
      <w:r w:rsidRPr="00110CF2">
        <w:t>HTML (HyperText Markup Language) là ngôn ngữ đánh dấu dùng để xây dựng cấu trúc của trang web. HTML không phải ngôn ngữ lập trình mà là tập hợp các thẻ (Tag) giúp trình duyệt hiển thị nội dung.</w:t>
      </w:r>
    </w:p>
    <w:p w14:paraId="46CA2BAE" w14:textId="77777777" w:rsidR="00110CF2" w:rsidRPr="00110CF2" w:rsidRDefault="00110CF2" w:rsidP="00110CF2">
      <w:r w:rsidRPr="00110CF2">
        <w:t>Một tài liệu HTML gồm:</w:t>
      </w:r>
    </w:p>
    <w:p w14:paraId="54FA9FC1" w14:textId="77777777" w:rsidR="00110CF2" w:rsidRPr="00110CF2" w:rsidRDefault="00110CF2" w:rsidP="00110CF2">
      <w:pPr>
        <w:numPr>
          <w:ilvl w:val="0"/>
          <w:numId w:val="25"/>
        </w:numPr>
      </w:pPr>
      <w:r w:rsidRPr="00110CF2">
        <w:t xml:space="preserve">Thẻ mở </w:t>
      </w:r>
    </w:p>
    <w:p w14:paraId="2DCF9E62" w14:textId="77777777" w:rsidR="00110CF2" w:rsidRPr="00110CF2" w:rsidRDefault="00110CF2" w:rsidP="00110CF2">
      <w:pPr>
        <w:numPr>
          <w:ilvl w:val="0"/>
          <w:numId w:val="25"/>
        </w:numPr>
      </w:pPr>
      <w:r w:rsidRPr="00110CF2">
        <w:t xml:space="preserve">Nội dung </w:t>
      </w:r>
    </w:p>
    <w:p w14:paraId="10FBE554" w14:textId="77777777" w:rsidR="00110CF2" w:rsidRPr="00110CF2" w:rsidRDefault="00110CF2" w:rsidP="00110CF2">
      <w:pPr>
        <w:numPr>
          <w:ilvl w:val="0"/>
          <w:numId w:val="25"/>
        </w:numPr>
      </w:pPr>
      <w:r w:rsidRPr="00110CF2">
        <w:t xml:space="preserve">Thẻ đóng </w:t>
      </w:r>
    </w:p>
    <w:p w14:paraId="2A99852F" w14:textId="77777777" w:rsidR="00110CF2" w:rsidRPr="00110CF2" w:rsidRDefault="00110CF2" w:rsidP="00110CF2">
      <w:r w:rsidRPr="00110CF2">
        <w:t>Ví dụ:</w:t>
      </w:r>
    </w:p>
    <w:p w14:paraId="4510F04E" w14:textId="13ED0083" w:rsidR="00110CF2" w:rsidRDefault="00110CF2" w:rsidP="00110CF2">
      <w:pPr>
        <w:pStyle w:val="manguon"/>
        <w:rPr>
          <w:lang w:val="pt-BR"/>
        </w:rPr>
      </w:pPr>
      <w:r w:rsidRPr="00110CF2">
        <w:rPr>
          <w:lang w:val="pt-BR"/>
        </w:rPr>
        <w:t>&lt;h1&gt;Website Camera Quan Sát&lt;/h1&gt;</w:t>
      </w:r>
    </w:p>
    <w:p w14:paraId="668AF5E4" w14:textId="77777777" w:rsidR="00110CF2" w:rsidRPr="002B0488" w:rsidRDefault="00110CF2" w:rsidP="00110CF2">
      <w:pPr>
        <w:pStyle w:val="pdq2pgselectionanchorcontainer"/>
        <w:rPr>
          <w:lang w:val="pt-BR"/>
        </w:rPr>
      </w:pPr>
      <w:r w:rsidRPr="002B0488">
        <w:rPr>
          <w:lang w:val="pt-BR"/>
        </w:rPr>
        <w:lastRenderedPageBreak/>
        <w:t>Kết quả:</w:t>
      </w:r>
    </w:p>
    <w:p w14:paraId="69C4FAC9" w14:textId="7C080F8E" w:rsidR="00110CF2" w:rsidRPr="002B0488" w:rsidRDefault="00110CF2" w:rsidP="00110CF2">
      <w:pPr>
        <w:pStyle w:val="pdq2pgselectionanchorcontainer"/>
        <w:rPr>
          <w:lang w:val="pt-BR"/>
        </w:rPr>
      </w:pPr>
      <w:r w:rsidRPr="002B0488">
        <w:rPr>
          <w:lang w:val="pt-BR"/>
        </w:rPr>
        <w:tab/>
        <w:t>Website Camera Quan Sát</w:t>
      </w:r>
    </w:p>
    <w:p w14:paraId="1233D8DB" w14:textId="07954458" w:rsidR="00110CF2" w:rsidRPr="002B0488" w:rsidRDefault="00110CF2" w:rsidP="00110CF2">
      <w:pPr>
        <w:pStyle w:val="Heading3"/>
        <w:ind w:left="0"/>
        <w:rPr>
          <w:lang w:val="pt-BR"/>
        </w:rPr>
      </w:pPr>
      <w:bookmarkStart w:id="9" w:name="_Toc235096954"/>
      <w:r w:rsidRPr="002B0488">
        <w:rPr>
          <w:lang w:val="pt-BR"/>
        </w:rPr>
        <w:t>Cấu trúc cơ bản của HTML</w:t>
      </w:r>
      <w:bookmarkEnd w:id="9"/>
    </w:p>
    <w:p w14:paraId="21116914" w14:textId="5A0E553B" w:rsidR="00110CF2" w:rsidRDefault="00110CF2" w:rsidP="00110CF2">
      <w:r w:rsidRPr="00110CF2">
        <w:t>Ví dụ:</w:t>
      </w:r>
    </w:p>
    <w:p w14:paraId="412D53A2" w14:textId="77777777" w:rsidR="00110CF2" w:rsidRDefault="00110CF2" w:rsidP="00110CF2">
      <w:pPr>
        <w:pStyle w:val="manguon"/>
      </w:pPr>
      <w:r>
        <w:t>&lt;!DOCTYPE html&gt;</w:t>
      </w:r>
    </w:p>
    <w:p w14:paraId="02EE3F61" w14:textId="77777777" w:rsidR="00110CF2" w:rsidRDefault="00110CF2" w:rsidP="00110CF2">
      <w:pPr>
        <w:pStyle w:val="manguon"/>
      </w:pPr>
      <w:r>
        <w:t>&lt;html&gt;</w:t>
      </w:r>
    </w:p>
    <w:p w14:paraId="09021155" w14:textId="77777777" w:rsidR="00110CF2" w:rsidRDefault="00110CF2" w:rsidP="00110CF2">
      <w:pPr>
        <w:pStyle w:val="manguon"/>
      </w:pPr>
    </w:p>
    <w:p w14:paraId="2F5F99FD" w14:textId="77777777" w:rsidR="00110CF2" w:rsidRDefault="00110CF2" w:rsidP="00110CF2">
      <w:pPr>
        <w:pStyle w:val="manguon"/>
      </w:pPr>
      <w:r>
        <w:t>&lt;head&gt;</w:t>
      </w:r>
    </w:p>
    <w:p w14:paraId="01A33A8C" w14:textId="77777777" w:rsidR="00110CF2" w:rsidRDefault="00110CF2" w:rsidP="00110CF2">
      <w:pPr>
        <w:pStyle w:val="manguon"/>
      </w:pPr>
      <w:r>
        <w:t xml:space="preserve">    &lt;title&gt;Camera&lt;/title&gt;</w:t>
      </w:r>
    </w:p>
    <w:p w14:paraId="6E09C790" w14:textId="77777777" w:rsidR="00110CF2" w:rsidRDefault="00110CF2" w:rsidP="00110CF2">
      <w:pPr>
        <w:pStyle w:val="manguon"/>
      </w:pPr>
      <w:r>
        <w:t>&lt;/head&gt;</w:t>
      </w:r>
    </w:p>
    <w:p w14:paraId="0839D870" w14:textId="77777777" w:rsidR="00110CF2" w:rsidRDefault="00110CF2" w:rsidP="00110CF2">
      <w:pPr>
        <w:pStyle w:val="manguon"/>
      </w:pPr>
    </w:p>
    <w:p w14:paraId="2E310459" w14:textId="77777777" w:rsidR="00110CF2" w:rsidRPr="002B0488" w:rsidRDefault="00110CF2" w:rsidP="00110CF2">
      <w:pPr>
        <w:pStyle w:val="manguon"/>
        <w:rPr>
          <w:lang w:val="pt-BR"/>
        </w:rPr>
      </w:pPr>
      <w:r w:rsidRPr="002B0488">
        <w:rPr>
          <w:lang w:val="pt-BR"/>
        </w:rPr>
        <w:t>&lt;body&gt;</w:t>
      </w:r>
    </w:p>
    <w:p w14:paraId="2980A4FF" w14:textId="77777777" w:rsidR="00110CF2" w:rsidRPr="002B0488" w:rsidRDefault="00110CF2" w:rsidP="00110CF2">
      <w:pPr>
        <w:pStyle w:val="manguon"/>
        <w:rPr>
          <w:lang w:val="pt-BR"/>
        </w:rPr>
      </w:pPr>
    </w:p>
    <w:p w14:paraId="47469C3C" w14:textId="77777777" w:rsidR="00110CF2" w:rsidRPr="002B0488" w:rsidRDefault="00110CF2" w:rsidP="00110CF2">
      <w:pPr>
        <w:pStyle w:val="manguon"/>
        <w:rPr>
          <w:lang w:val="pt-BR"/>
        </w:rPr>
      </w:pPr>
      <w:r w:rsidRPr="002B0488">
        <w:rPr>
          <w:lang w:val="pt-BR"/>
        </w:rPr>
        <w:t>&lt;h1&gt;Website Camera Quan Sát&lt;/h1&gt;</w:t>
      </w:r>
    </w:p>
    <w:p w14:paraId="7AE47C37" w14:textId="77777777" w:rsidR="00110CF2" w:rsidRPr="002B0488" w:rsidRDefault="00110CF2" w:rsidP="00110CF2">
      <w:pPr>
        <w:pStyle w:val="manguon"/>
        <w:rPr>
          <w:lang w:val="pt-BR"/>
        </w:rPr>
      </w:pPr>
    </w:p>
    <w:p w14:paraId="2A7E42B1" w14:textId="77777777" w:rsidR="00110CF2" w:rsidRDefault="00110CF2" w:rsidP="00110CF2">
      <w:pPr>
        <w:pStyle w:val="manguon"/>
      </w:pPr>
      <w:r>
        <w:t>&lt;/body&gt;</w:t>
      </w:r>
    </w:p>
    <w:p w14:paraId="2E73DF10" w14:textId="48D14BC1" w:rsidR="00110CF2" w:rsidRDefault="00110CF2" w:rsidP="00110CF2">
      <w:pPr>
        <w:pStyle w:val="manguon"/>
      </w:pPr>
      <w:r>
        <w:t>&lt;/html&gt;</w:t>
      </w:r>
    </w:p>
    <w:p w14:paraId="232645B8" w14:textId="77777777" w:rsidR="00110CF2" w:rsidRPr="00110CF2" w:rsidRDefault="00110CF2" w:rsidP="00110CF2">
      <w:r w:rsidRPr="00110CF2">
        <w:t>Giải thích</w:t>
      </w:r>
    </w:p>
    <w:p w14:paraId="0E4D560D" w14:textId="77777777" w:rsidR="00110CF2" w:rsidRPr="00110CF2" w:rsidRDefault="00110CF2" w:rsidP="00110CF2">
      <w:pPr>
        <w:numPr>
          <w:ilvl w:val="0"/>
          <w:numId w:val="27"/>
        </w:numPr>
      </w:pPr>
      <w:r w:rsidRPr="00110CF2">
        <w:t xml:space="preserve">&lt;!DOCTYPE html&gt; khai báo phiên bản HTML5. </w:t>
      </w:r>
    </w:p>
    <w:p w14:paraId="47EAD8A9" w14:textId="77777777" w:rsidR="00110CF2" w:rsidRPr="00110CF2" w:rsidRDefault="00110CF2" w:rsidP="00110CF2">
      <w:pPr>
        <w:numPr>
          <w:ilvl w:val="0"/>
          <w:numId w:val="27"/>
        </w:numPr>
      </w:pPr>
      <w:r w:rsidRPr="00110CF2">
        <w:t xml:space="preserve">&lt;html&gt; chứa toàn bộ tài liệu. </w:t>
      </w:r>
    </w:p>
    <w:p w14:paraId="17869E1E" w14:textId="77777777" w:rsidR="00110CF2" w:rsidRPr="00110CF2" w:rsidRDefault="00110CF2" w:rsidP="00110CF2">
      <w:pPr>
        <w:numPr>
          <w:ilvl w:val="0"/>
          <w:numId w:val="27"/>
        </w:numPr>
      </w:pPr>
      <w:r w:rsidRPr="00110CF2">
        <w:t xml:space="preserve">&lt;head&gt; chứa thông tin của trang. </w:t>
      </w:r>
    </w:p>
    <w:p w14:paraId="226CACC2" w14:textId="77777777" w:rsidR="00110CF2" w:rsidRPr="00110CF2" w:rsidRDefault="00110CF2" w:rsidP="00110CF2">
      <w:pPr>
        <w:numPr>
          <w:ilvl w:val="0"/>
          <w:numId w:val="27"/>
        </w:numPr>
      </w:pPr>
      <w:r w:rsidRPr="00110CF2">
        <w:t>&lt;body&gt; chứa nội dung hiển thị.</w:t>
      </w:r>
    </w:p>
    <w:p w14:paraId="51CD7C22" w14:textId="541BB40C" w:rsidR="00110CF2" w:rsidRDefault="00783261" w:rsidP="00783261">
      <w:pPr>
        <w:pStyle w:val="Heading3"/>
        <w:ind w:left="0"/>
      </w:pPr>
      <w:bookmarkStart w:id="10" w:name="_Toc235096955"/>
      <w:r w:rsidRPr="00783261">
        <w:t>Các thẻ HTML thường dùng</w:t>
      </w:r>
      <w:bookmarkEnd w:id="10"/>
    </w:p>
    <w:p w14:paraId="596A53D1" w14:textId="451D5418" w:rsidR="00783261" w:rsidRDefault="00783261" w:rsidP="00783261">
      <w:r w:rsidRPr="00783261">
        <w:t>Thẻ tiêu đề</w:t>
      </w:r>
    </w:p>
    <w:p w14:paraId="5DC9F532" w14:textId="77777777" w:rsidR="00783261" w:rsidRDefault="00783261" w:rsidP="00783261"/>
    <w:p w14:paraId="293820A2" w14:textId="1ACEBB8A" w:rsidR="00783261" w:rsidRPr="00783261" w:rsidRDefault="00783261" w:rsidP="00783261">
      <w:pPr>
        <w:pStyle w:val="manguon"/>
      </w:pPr>
      <w:r w:rsidRPr="00783261">
        <w:t>&lt;h1&gt;Camera Hikvision&lt;/h1&gt;</w:t>
      </w:r>
    </w:p>
    <w:p w14:paraId="1E5D245D" w14:textId="77777777" w:rsidR="00110CF2" w:rsidRDefault="00110CF2" w:rsidP="00110CF2">
      <w:pPr>
        <w:pStyle w:val="Heading2"/>
      </w:pPr>
      <w:bookmarkStart w:id="11" w:name="_Toc235096956"/>
      <w:bookmarkEnd w:id="11"/>
    </w:p>
    <w:p w14:paraId="7C75A3F2" w14:textId="34679359" w:rsidR="00783261" w:rsidRDefault="00783261" w:rsidP="00783261">
      <w:r w:rsidRPr="00783261">
        <w:t>Thẻ đoạn văn</w:t>
      </w:r>
    </w:p>
    <w:p w14:paraId="03545A9A" w14:textId="77777777" w:rsidR="00783261" w:rsidRDefault="00783261" w:rsidP="00783261"/>
    <w:p w14:paraId="5880A59F" w14:textId="5A5EB620" w:rsidR="00783261" w:rsidRPr="00783261" w:rsidRDefault="00783261" w:rsidP="00783261">
      <w:pPr>
        <w:pStyle w:val="manguon"/>
      </w:pPr>
      <w:r w:rsidRPr="00783261">
        <w:t>&lt;p&gt;Camera IP 2MP.&lt;/p&gt;</w:t>
      </w:r>
    </w:p>
    <w:p w14:paraId="5CA64D1A" w14:textId="77777777" w:rsidR="006A155F" w:rsidRDefault="006A155F" w:rsidP="006A155F"/>
    <w:p w14:paraId="3E7AA775" w14:textId="48A8C417" w:rsidR="00783261" w:rsidRDefault="00783261" w:rsidP="006A155F">
      <w:r w:rsidRPr="00783261">
        <w:lastRenderedPageBreak/>
        <w:t>Thẻ hình ảnh</w:t>
      </w:r>
    </w:p>
    <w:p w14:paraId="5AD0B3A3" w14:textId="77777777" w:rsidR="00783261" w:rsidRDefault="00783261" w:rsidP="006A155F"/>
    <w:p w14:paraId="75367E05" w14:textId="50251B42" w:rsidR="00783261" w:rsidRDefault="00783261" w:rsidP="00783261">
      <w:pPr>
        <w:pStyle w:val="manguon"/>
      </w:pPr>
      <w:r w:rsidRPr="00783261">
        <w:t>&lt;img src="hikvision.jpg"&gt;</w:t>
      </w:r>
    </w:p>
    <w:p w14:paraId="00AF5692" w14:textId="77777777" w:rsidR="00783261" w:rsidRDefault="00783261" w:rsidP="006A155F"/>
    <w:p w14:paraId="73884E51" w14:textId="353528CA" w:rsidR="00783261" w:rsidRDefault="00783261" w:rsidP="006A155F">
      <w:r w:rsidRPr="00783261">
        <w:t>Thẻ liên kết</w:t>
      </w:r>
    </w:p>
    <w:p w14:paraId="125B9818" w14:textId="77777777" w:rsidR="00783261" w:rsidRDefault="00783261" w:rsidP="006A155F"/>
    <w:p w14:paraId="5665A695" w14:textId="2B0A8EE8" w:rsidR="00783261" w:rsidRDefault="00783261" w:rsidP="00783261">
      <w:pPr>
        <w:pStyle w:val="manguon"/>
      </w:pPr>
      <w:r w:rsidRPr="00783261">
        <w:t>&lt;a href="san-pham.html"&gt;Sản phẩm&lt;/a&gt;</w:t>
      </w:r>
    </w:p>
    <w:p w14:paraId="4BD1EAB1" w14:textId="77777777" w:rsidR="00783261" w:rsidRDefault="00783261" w:rsidP="006A155F"/>
    <w:p w14:paraId="665E45D4" w14:textId="7F1A5ECC" w:rsidR="00783261" w:rsidRDefault="00783261" w:rsidP="006A155F">
      <w:r w:rsidRPr="00783261">
        <w:t>Thẻ bảng</w:t>
      </w:r>
    </w:p>
    <w:p w14:paraId="30A9727C" w14:textId="77777777" w:rsidR="00783261" w:rsidRDefault="00783261" w:rsidP="006A155F"/>
    <w:p w14:paraId="6CD2742B" w14:textId="77777777" w:rsidR="00783261" w:rsidRDefault="00783261" w:rsidP="00783261">
      <w:pPr>
        <w:pStyle w:val="manguon"/>
      </w:pPr>
      <w:r>
        <w:t>&lt;table&gt;</w:t>
      </w:r>
    </w:p>
    <w:p w14:paraId="60BF8CFB" w14:textId="77777777" w:rsidR="00783261" w:rsidRDefault="00783261" w:rsidP="00783261">
      <w:pPr>
        <w:pStyle w:val="manguon"/>
      </w:pPr>
      <w:r>
        <w:t>&lt;tr&gt;</w:t>
      </w:r>
    </w:p>
    <w:p w14:paraId="2F9060A9" w14:textId="77777777" w:rsidR="00783261" w:rsidRDefault="00783261" w:rsidP="00783261">
      <w:pPr>
        <w:pStyle w:val="manguon"/>
      </w:pPr>
      <w:r>
        <w:t>&lt;td&gt;Hikvision&lt;/td&gt;</w:t>
      </w:r>
    </w:p>
    <w:p w14:paraId="50D90750" w14:textId="77777777" w:rsidR="00783261" w:rsidRDefault="00783261" w:rsidP="00783261">
      <w:pPr>
        <w:pStyle w:val="manguon"/>
      </w:pPr>
      <w:r>
        <w:t>&lt;td&gt;950.000 VNĐ&lt;/td&gt;</w:t>
      </w:r>
    </w:p>
    <w:p w14:paraId="30FA72B0" w14:textId="77777777" w:rsidR="00783261" w:rsidRDefault="00783261" w:rsidP="00783261">
      <w:pPr>
        <w:pStyle w:val="manguon"/>
      </w:pPr>
      <w:r>
        <w:t>&lt;/tr&gt;</w:t>
      </w:r>
    </w:p>
    <w:p w14:paraId="79568E56" w14:textId="130E8FA0" w:rsidR="00783261" w:rsidRDefault="00783261" w:rsidP="00783261">
      <w:pPr>
        <w:pStyle w:val="manguon"/>
      </w:pPr>
      <w:r>
        <w:t>&lt;/table&gt;</w:t>
      </w:r>
    </w:p>
    <w:p w14:paraId="5D9D886B" w14:textId="77777777" w:rsidR="00783261" w:rsidRDefault="00783261" w:rsidP="006A155F"/>
    <w:p w14:paraId="6D57F762" w14:textId="62BA494F" w:rsidR="00783261" w:rsidRPr="002B0488" w:rsidRDefault="00783261" w:rsidP="006A155F">
      <w:pPr>
        <w:rPr>
          <w:lang w:val="pt-BR"/>
        </w:rPr>
      </w:pPr>
      <w:r w:rsidRPr="002B0488">
        <w:rPr>
          <w:lang w:val="pt-BR"/>
        </w:rPr>
        <w:t>Ví dụ minh họa</w:t>
      </w:r>
    </w:p>
    <w:p w14:paraId="3B5600CF" w14:textId="77777777" w:rsidR="00783261" w:rsidRPr="00783261" w:rsidRDefault="00783261" w:rsidP="00783261">
      <w:pPr>
        <w:pStyle w:val="manguon"/>
        <w:rPr>
          <w:lang w:val="pt-BR"/>
        </w:rPr>
      </w:pPr>
      <w:r w:rsidRPr="00783261">
        <w:rPr>
          <w:lang w:val="pt-BR"/>
        </w:rPr>
        <w:t>&lt;h2&gt;Camera Hikvision&lt;/h2&gt;</w:t>
      </w:r>
    </w:p>
    <w:p w14:paraId="6D69DB24" w14:textId="77777777" w:rsidR="00783261" w:rsidRPr="00783261" w:rsidRDefault="00783261" w:rsidP="00783261">
      <w:pPr>
        <w:pStyle w:val="manguon"/>
        <w:rPr>
          <w:lang w:val="pt-BR"/>
        </w:rPr>
      </w:pPr>
    </w:p>
    <w:p w14:paraId="1108DB08" w14:textId="77777777" w:rsidR="00783261" w:rsidRPr="00783261" w:rsidRDefault="00783261" w:rsidP="00783261">
      <w:pPr>
        <w:pStyle w:val="manguon"/>
        <w:rPr>
          <w:lang w:val="pt-BR"/>
        </w:rPr>
      </w:pPr>
      <w:r w:rsidRPr="00783261">
        <w:rPr>
          <w:lang w:val="pt-BR"/>
        </w:rPr>
        <w:t>&lt;img src="hikvision.jpg"&gt;</w:t>
      </w:r>
    </w:p>
    <w:p w14:paraId="1BC78B90" w14:textId="77777777" w:rsidR="00783261" w:rsidRPr="00783261" w:rsidRDefault="00783261" w:rsidP="00783261">
      <w:pPr>
        <w:pStyle w:val="manguon"/>
        <w:rPr>
          <w:lang w:val="pt-BR"/>
        </w:rPr>
      </w:pPr>
    </w:p>
    <w:p w14:paraId="5141DBFE" w14:textId="77777777" w:rsidR="00783261" w:rsidRPr="002B0488" w:rsidRDefault="00783261" w:rsidP="00783261">
      <w:pPr>
        <w:pStyle w:val="manguon"/>
        <w:rPr>
          <w:lang w:val="pt-BR"/>
        </w:rPr>
      </w:pPr>
      <w:r w:rsidRPr="002B0488">
        <w:rPr>
          <w:lang w:val="pt-BR"/>
        </w:rPr>
        <w:t>&lt;p&gt;Giá: 950.000 VNĐ&lt;/p&gt;</w:t>
      </w:r>
    </w:p>
    <w:p w14:paraId="66A18074" w14:textId="77777777" w:rsidR="00783261" w:rsidRPr="002B0488" w:rsidRDefault="00783261" w:rsidP="00783261">
      <w:pPr>
        <w:pStyle w:val="manguon"/>
        <w:rPr>
          <w:lang w:val="pt-BR"/>
        </w:rPr>
      </w:pPr>
    </w:p>
    <w:p w14:paraId="73D0DF92" w14:textId="5CC9D288" w:rsidR="00783261" w:rsidRDefault="00783261" w:rsidP="00783261">
      <w:pPr>
        <w:pStyle w:val="manguon"/>
      </w:pPr>
      <w:r>
        <w:t>&lt;button&gt;Mua ngay&lt;/button&gt;</w:t>
      </w:r>
    </w:p>
    <w:p w14:paraId="314A9A9C" w14:textId="77777777" w:rsidR="00783261" w:rsidRDefault="00783261" w:rsidP="00783261">
      <w:pPr>
        <w:pStyle w:val="manguon"/>
      </w:pPr>
    </w:p>
    <w:p w14:paraId="05302F02" w14:textId="77777777" w:rsidR="00783261" w:rsidRDefault="00783261" w:rsidP="006A155F"/>
    <w:p w14:paraId="3BE4E8C6" w14:textId="77777777" w:rsidR="00783261" w:rsidRPr="00783261" w:rsidRDefault="00783261" w:rsidP="00783261">
      <w:r w:rsidRPr="00783261">
        <w:t>Kết quả:</w:t>
      </w:r>
    </w:p>
    <w:p w14:paraId="57C2D6AF" w14:textId="77777777" w:rsidR="00783261" w:rsidRPr="00783261" w:rsidRDefault="00783261" w:rsidP="00783261">
      <w:r w:rsidRPr="00783261">
        <w:t>Camera Hikvision</w:t>
      </w:r>
    </w:p>
    <w:p w14:paraId="68B2E0D9" w14:textId="77777777" w:rsidR="00783261" w:rsidRPr="00783261" w:rsidRDefault="00783261" w:rsidP="00783261">
      <w:r w:rsidRPr="00783261">
        <w:t>(Hình ảnh)</w:t>
      </w:r>
    </w:p>
    <w:p w14:paraId="3168C68A" w14:textId="77777777" w:rsidR="00783261" w:rsidRPr="00783261" w:rsidRDefault="00783261" w:rsidP="00783261">
      <w:r w:rsidRPr="00783261">
        <w:t>Giá: 950.000 VNĐ</w:t>
      </w:r>
    </w:p>
    <w:p w14:paraId="4DFC34D0" w14:textId="11795613" w:rsidR="00783261" w:rsidRDefault="00783261" w:rsidP="00085B64">
      <w:r w:rsidRPr="00783261">
        <w:t>[Mua ngay]</w:t>
      </w:r>
    </w:p>
    <w:p w14:paraId="344BE86C" w14:textId="37FA96EA" w:rsidR="00085B64" w:rsidRPr="00085B64" w:rsidRDefault="00085B64" w:rsidP="00085B64">
      <w:pPr>
        <w:pStyle w:val="Heading2"/>
        <w:numPr>
          <w:ilvl w:val="0"/>
          <w:numId w:val="0"/>
        </w:numPr>
      </w:pPr>
      <w:bookmarkStart w:id="12" w:name="_Toc235096957"/>
      <w:r w:rsidRPr="00085B64">
        <w:lastRenderedPageBreak/>
        <w:t>2.3</w:t>
      </w:r>
      <w:r>
        <w:t xml:space="preserve"> </w:t>
      </w:r>
      <w:r w:rsidRPr="00085B64">
        <w:t>CSS</w:t>
      </w:r>
      <w:bookmarkEnd w:id="12"/>
    </w:p>
    <w:p w14:paraId="5A0FDA85" w14:textId="285A8970" w:rsidR="00B3334D" w:rsidRDefault="00085B64" w:rsidP="006A155F">
      <w:pPr>
        <w:pStyle w:val="Heading3"/>
        <w:ind w:left="0"/>
      </w:pPr>
      <w:bookmarkStart w:id="13" w:name="_Toc235096958"/>
      <w:r w:rsidRPr="00085B64">
        <w:t>Khái niệm CSS</w:t>
      </w:r>
      <w:bookmarkEnd w:id="13"/>
    </w:p>
    <w:p w14:paraId="7468BADE" w14:textId="77777777" w:rsidR="00085B64" w:rsidRPr="00085B64" w:rsidRDefault="00085B64" w:rsidP="00085B64">
      <w:r w:rsidRPr="00085B64">
        <w:t>CSS (Cascading Style Sheets) là ngôn ngữ dùng để định dạng giao diện của website.</w:t>
      </w:r>
    </w:p>
    <w:p w14:paraId="70D5C17E" w14:textId="77777777" w:rsidR="00085B64" w:rsidRPr="00085B64" w:rsidRDefault="00085B64" w:rsidP="00085B64">
      <w:r w:rsidRPr="00085B64">
        <w:t>CSS giúp:</w:t>
      </w:r>
    </w:p>
    <w:p w14:paraId="536CFFE0" w14:textId="77777777" w:rsidR="00085B64" w:rsidRPr="00085B64" w:rsidRDefault="00085B64" w:rsidP="00085B64">
      <w:pPr>
        <w:numPr>
          <w:ilvl w:val="0"/>
          <w:numId w:val="28"/>
        </w:numPr>
      </w:pPr>
      <w:r w:rsidRPr="00085B64">
        <w:t xml:space="preserve">Đổi màu. </w:t>
      </w:r>
    </w:p>
    <w:p w14:paraId="17A10D05" w14:textId="77777777" w:rsidR="00085B64" w:rsidRPr="00085B64" w:rsidRDefault="00085B64" w:rsidP="00085B64">
      <w:pPr>
        <w:numPr>
          <w:ilvl w:val="0"/>
          <w:numId w:val="28"/>
        </w:numPr>
      </w:pPr>
      <w:r w:rsidRPr="00085B64">
        <w:t xml:space="preserve">Đổi font chữ. </w:t>
      </w:r>
    </w:p>
    <w:p w14:paraId="187D27B9" w14:textId="77777777" w:rsidR="00085B64" w:rsidRPr="00085B64" w:rsidRDefault="00085B64" w:rsidP="00085B64">
      <w:pPr>
        <w:numPr>
          <w:ilvl w:val="0"/>
          <w:numId w:val="28"/>
        </w:numPr>
      </w:pPr>
      <w:r w:rsidRPr="00085B64">
        <w:t xml:space="preserve">Căn lề. </w:t>
      </w:r>
    </w:p>
    <w:p w14:paraId="1469B2CF" w14:textId="77777777" w:rsidR="00085B64" w:rsidRPr="00085B64" w:rsidRDefault="00085B64" w:rsidP="00085B64">
      <w:pPr>
        <w:numPr>
          <w:ilvl w:val="0"/>
          <w:numId w:val="28"/>
        </w:numPr>
      </w:pPr>
      <w:r w:rsidRPr="00085B64">
        <w:t xml:space="preserve">Tạo hiệu ứng. </w:t>
      </w:r>
    </w:p>
    <w:p w14:paraId="35FD776E" w14:textId="77777777" w:rsidR="00085B64" w:rsidRPr="00085B64" w:rsidRDefault="00085B64" w:rsidP="00085B64">
      <w:pPr>
        <w:numPr>
          <w:ilvl w:val="0"/>
          <w:numId w:val="28"/>
        </w:numPr>
      </w:pPr>
      <w:r w:rsidRPr="00085B64">
        <w:t xml:space="preserve">Responsive. </w:t>
      </w:r>
    </w:p>
    <w:p w14:paraId="57DB94B2" w14:textId="77777777" w:rsidR="00085B64" w:rsidRPr="00085B64" w:rsidRDefault="00085B64" w:rsidP="00085B64">
      <w:r w:rsidRPr="00085B64">
        <w:t>Trong đề tài, CSS được sử dụng để tạo giao diện màu xanh da trời và trắng kem.</w:t>
      </w:r>
    </w:p>
    <w:p w14:paraId="082CECD9" w14:textId="77777777" w:rsidR="00085B64" w:rsidRPr="00085B64" w:rsidRDefault="00085B64" w:rsidP="00085B64"/>
    <w:p w14:paraId="2D3F0B04" w14:textId="02D46B3C" w:rsidR="00B3334D" w:rsidRDefault="00085B64" w:rsidP="00085B64">
      <w:pPr>
        <w:pStyle w:val="Heading3"/>
        <w:ind w:left="0"/>
      </w:pPr>
      <w:bookmarkStart w:id="14" w:name="_Toc235096959"/>
      <w:r w:rsidRPr="00085B64">
        <w:t>Cú pháp CSS</w:t>
      </w:r>
      <w:bookmarkEnd w:id="14"/>
    </w:p>
    <w:p w14:paraId="76CE7A6E" w14:textId="77777777" w:rsidR="00085B64" w:rsidRDefault="00085B64" w:rsidP="00085B64">
      <w:pPr>
        <w:pStyle w:val="manguon"/>
      </w:pPr>
      <w:r>
        <w:t>selector{</w:t>
      </w:r>
    </w:p>
    <w:p w14:paraId="6A3BCC5D" w14:textId="77777777" w:rsidR="00085B64" w:rsidRDefault="00085B64" w:rsidP="00085B64">
      <w:pPr>
        <w:pStyle w:val="manguon"/>
      </w:pPr>
    </w:p>
    <w:p w14:paraId="131BF61D" w14:textId="77777777" w:rsidR="00085B64" w:rsidRDefault="00085B64" w:rsidP="00085B64">
      <w:pPr>
        <w:pStyle w:val="manguon"/>
      </w:pPr>
      <w:r>
        <w:t xml:space="preserve">    property:value;</w:t>
      </w:r>
    </w:p>
    <w:p w14:paraId="32BD6059" w14:textId="77777777" w:rsidR="00085B64" w:rsidRDefault="00085B64" w:rsidP="00085B64">
      <w:pPr>
        <w:pStyle w:val="manguon"/>
      </w:pPr>
    </w:p>
    <w:p w14:paraId="26797E22" w14:textId="2625F772" w:rsidR="00085B64" w:rsidRDefault="00085B64" w:rsidP="00085B64">
      <w:pPr>
        <w:pStyle w:val="manguon"/>
      </w:pPr>
      <w:r>
        <w:t>}</w:t>
      </w:r>
    </w:p>
    <w:p w14:paraId="036397C0" w14:textId="2CB47144" w:rsidR="00085B64" w:rsidRDefault="00085B64" w:rsidP="00085B64">
      <w:r w:rsidRPr="00085B64">
        <w:t>Ví dụ</w:t>
      </w:r>
    </w:p>
    <w:p w14:paraId="4E83B6EE" w14:textId="77777777" w:rsidR="00795E7E" w:rsidRDefault="00795E7E" w:rsidP="00795E7E">
      <w:pPr>
        <w:pStyle w:val="manguon"/>
      </w:pPr>
      <w:r>
        <w:t>h1{</w:t>
      </w:r>
    </w:p>
    <w:p w14:paraId="2E0DB914" w14:textId="77777777" w:rsidR="00795E7E" w:rsidRDefault="00795E7E" w:rsidP="00795E7E">
      <w:pPr>
        <w:pStyle w:val="manguon"/>
      </w:pPr>
    </w:p>
    <w:p w14:paraId="5F820E54" w14:textId="77777777" w:rsidR="00795E7E" w:rsidRDefault="00795E7E" w:rsidP="00795E7E">
      <w:pPr>
        <w:pStyle w:val="manguon"/>
      </w:pPr>
      <w:r>
        <w:t>color:blue;</w:t>
      </w:r>
    </w:p>
    <w:p w14:paraId="1B6C9318" w14:textId="77777777" w:rsidR="00795E7E" w:rsidRDefault="00795E7E" w:rsidP="00795E7E">
      <w:pPr>
        <w:pStyle w:val="manguon"/>
      </w:pPr>
    </w:p>
    <w:p w14:paraId="686308EA" w14:textId="2F53CCBF" w:rsidR="00085B64" w:rsidRDefault="00795E7E" w:rsidP="00795E7E">
      <w:pPr>
        <w:pStyle w:val="manguon"/>
      </w:pPr>
      <w:r>
        <w:t>}</w:t>
      </w:r>
    </w:p>
    <w:p w14:paraId="6B64617E" w14:textId="77777777" w:rsidR="00085B64" w:rsidRDefault="00085B64" w:rsidP="00795E7E">
      <w:pPr>
        <w:pStyle w:val="manguon"/>
      </w:pPr>
    </w:p>
    <w:p w14:paraId="3DA15DE8" w14:textId="5784A0D3" w:rsidR="00085B64" w:rsidRDefault="00795E7E" w:rsidP="00795E7E">
      <w:pPr>
        <w:pStyle w:val="Heading3"/>
        <w:ind w:left="0"/>
      </w:pPr>
      <w:bookmarkStart w:id="15" w:name="_Toc235096960"/>
      <w:r w:rsidRPr="00795E7E">
        <w:t>Ví dụ</w:t>
      </w:r>
      <w:bookmarkEnd w:id="15"/>
    </w:p>
    <w:p w14:paraId="652239B2" w14:textId="3193C71A" w:rsidR="00795E7E" w:rsidRDefault="00795E7E" w:rsidP="00795E7E">
      <w:r w:rsidRPr="00795E7E">
        <w:t>HTML</w:t>
      </w:r>
    </w:p>
    <w:p w14:paraId="62E139A8" w14:textId="6A3258E2" w:rsidR="00795E7E" w:rsidRPr="00795E7E" w:rsidRDefault="00795E7E" w:rsidP="00795E7E">
      <w:pPr>
        <w:pStyle w:val="manguon"/>
        <w:rPr>
          <w:lang w:val="pt-BR"/>
        </w:rPr>
      </w:pPr>
      <w:r w:rsidRPr="00795E7E">
        <w:rPr>
          <w:lang w:val="pt-BR"/>
        </w:rPr>
        <w:t>&lt;h1&gt;Camera Quan Sát&lt;/h1&gt;</w:t>
      </w:r>
    </w:p>
    <w:p w14:paraId="79603884" w14:textId="77777777" w:rsidR="00085B64" w:rsidRDefault="00085B64" w:rsidP="00085B64">
      <w:pPr>
        <w:rPr>
          <w:lang w:val="pt-BR"/>
        </w:rPr>
      </w:pPr>
    </w:p>
    <w:p w14:paraId="7DDB7364" w14:textId="77777777" w:rsidR="00795E7E" w:rsidRDefault="00795E7E" w:rsidP="00085B64">
      <w:pPr>
        <w:rPr>
          <w:lang w:val="pt-BR"/>
        </w:rPr>
      </w:pPr>
    </w:p>
    <w:p w14:paraId="3C9D78F3" w14:textId="77777777" w:rsidR="00795E7E" w:rsidRDefault="00795E7E" w:rsidP="00085B64">
      <w:pPr>
        <w:rPr>
          <w:lang w:val="pt-BR"/>
        </w:rPr>
      </w:pPr>
    </w:p>
    <w:p w14:paraId="1AE788DE" w14:textId="0AE5911B" w:rsidR="00795E7E" w:rsidRDefault="00795E7E" w:rsidP="00085B64">
      <w:r w:rsidRPr="00795E7E">
        <w:lastRenderedPageBreak/>
        <w:t>CSS</w:t>
      </w:r>
    </w:p>
    <w:p w14:paraId="63D5AB56" w14:textId="77777777" w:rsidR="00795E7E" w:rsidRDefault="00795E7E" w:rsidP="00085B64"/>
    <w:p w14:paraId="06691DE6" w14:textId="77777777" w:rsidR="00795E7E" w:rsidRPr="00795E7E" w:rsidRDefault="00795E7E" w:rsidP="00795E7E">
      <w:pPr>
        <w:pStyle w:val="manguon"/>
      </w:pPr>
      <w:r w:rsidRPr="00795E7E">
        <w:t>h1{</w:t>
      </w:r>
    </w:p>
    <w:p w14:paraId="09ACB2AF" w14:textId="77777777" w:rsidR="00795E7E" w:rsidRPr="00795E7E" w:rsidRDefault="00795E7E" w:rsidP="00795E7E">
      <w:pPr>
        <w:pStyle w:val="manguon"/>
      </w:pPr>
    </w:p>
    <w:p w14:paraId="414FAAE8" w14:textId="77777777" w:rsidR="00795E7E" w:rsidRPr="00795E7E" w:rsidRDefault="00795E7E" w:rsidP="00795E7E">
      <w:pPr>
        <w:pStyle w:val="manguon"/>
      </w:pPr>
      <w:r w:rsidRPr="00795E7E">
        <w:t>color:#3FA9F5;</w:t>
      </w:r>
    </w:p>
    <w:p w14:paraId="285C5D20" w14:textId="77777777" w:rsidR="00795E7E" w:rsidRPr="00795E7E" w:rsidRDefault="00795E7E" w:rsidP="00795E7E">
      <w:pPr>
        <w:pStyle w:val="manguon"/>
      </w:pPr>
    </w:p>
    <w:p w14:paraId="7A6D5C1A" w14:textId="77777777" w:rsidR="00795E7E" w:rsidRPr="00795E7E" w:rsidRDefault="00795E7E" w:rsidP="00795E7E">
      <w:pPr>
        <w:pStyle w:val="manguon"/>
      </w:pPr>
      <w:r w:rsidRPr="00795E7E">
        <w:t>text-align:center;</w:t>
      </w:r>
    </w:p>
    <w:p w14:paraId="50735C96" w14:textId="77777777" w:rsidR="00795E7E" w:rsidRPr="00795E7E" w:rsidRDefault="00795E7E" w:rsidP="00795E7E">
      <w:pPr>
        <w:pStyle w:val="manguon"/>
      </w:pPr>
    </w:p>
    <w:p w14:paraId="79B87D3B" w14:textId="74B3CC2B" w:rsidR="00795E7E" w:rsidRPr="00795E7E" w:rsidRDefault="00795E7E" w:rsidP="00795E7E">
      <w:pPr>
        <w:pStyle w:val="manguon"/>
        <w:rPr>
          <w:lang w:val="pt-BR"/>
        </w:rPr>
      </w:pPr>
      <w:r w:rsidRPr="00795E7E">
        <w:rPr>
          <w:lang w:val="pt-BR"/>
        </w:rPr>
        <w:t>}</w:t>
      </w:r>
    </w:p>
    <w:p w14:paraId="62027B23" w14:textId="77777777" w:rsidR="00085B64" w:rsidRPr="00795E7E" w:rsidRDefault="00085B64" w:rsidP="00085B64">
      <w:pPr>
        <w:rPr>
          <w:lang w:val="pt-BR"/>
        </w:rPr>
      </w:pPr>
    </w:p>
    <w:p w14:paraId="5AB62C91" w14:textId="77777777" w:rsidR="00085B64" w:rsidRDefault="00085B64" w:rsidP="00085B64">
      <w:pPr>
        <w:rPr>
          <w:lang w:val="pt-BR"/>
        </w:rPr>
      </w:pPr>
    </w:p>
    <w:p w14:paraId="02793600" w14:textId="508A6CD9" w:rsidR="00795E7E" w:rsidRDefault="00795E7E" w:rsidP="00795E7E">
      <w:pPr>
        <w:pStyle w:val="Heading3"/>
        <w:ind w:left="0" w:hanging="142"/>
      </w:pPr>
      <w:bookmarkStart w:id="16" w:name="_Toc235096961"/>
      <w:r w:rsidRPr="00795E7E">
        <w:t>Grid Layout</w:t>
      </w:r>
      <w:bookmarkEnd w:id="16"/>
    </w:p>
    <w:p w14:paraId="485C6101" w14:textId="77777777" w:rsidR="00795E7E" w:rsidRDefault="00795E7E" w:rsidP="00795E7E">
      <w:pPr>
        <w:pStyle w:val="pdq2pgselectionanchorcontainer"/>
      </w:pPr>
      <w:r>
        <w:t>Đề tài sử dụng Grid để hiển thị 3 sản phẩm trên một hàng.</w:t>
      </w:r>
    </w:p>
    <w:p w14:paraId="1B02321E" w14:textId="77777777" w:rsidR="00795E7E" w:rsidRDefault="00795E7E" w:rsidP="00795E7E">
      <w:pPr>
        <w:pStyle w:val="NormalWeb"/>
      </w:pPr>
      <w:r>
        <w:t>Ví dụ</w:t>
      </w:r>
    </w:p>
    <w:p w14:paraId="38FA6463" w14:textId="77777777" w:rsidR="00795E7E" w:rsidRDefault="00795E7E" w:rsidP="00795E7E">
      <w:pPr>
        <w:pStyle w:val="manguon"/>
      </w:pPr>
      <w:r>
        <w:t>.product-list{</w:t>
      </w:r>
    </w:p>
    <w:p w14:paraId="78EA0047" w14:textId="77777777" w:rsidR="00795E7E" w:rsidRDefault="00795E7E" w:rsidP="00795E7E">
      <w:pPr>
        <w:pStyle w:val="manguon"/>
      </w:pPr>
    </w:p>
    <w:p w14:paraId="4419AD96" w14:textId="77777777" w:rsidR="00795E7E" w:rsidRDefault="00795E7E" w:rsidP="00795E7E">
      <w:pPr>
        <w:pStyle w:val="manguon"/>
      </w:pPr>
      <w:r>
        <w:t>display:grid;</w:t>
      </w:r>
    </w:p>
    <w:p w14:paraId="28252ED5" w14:textId="77777777" w:rsidR="00795E7E" w:rsidRDefault="00795E7E" w:rsidP="00795E7E">
      <w:pPr>
        <w:pStyle w:val="manguon"/>
      </w:pPr>
    </w:p>
    <w:p w14:paraId="358264F7" w14:textId="77777777" w:rsidR="00795E7E" w:rsidRDefault="00795E7E" w:rsidP="00795E7E">
      <w:pPr>
        <w:pStyle w:val="manguon"/>
      </w:pPr>
      <w:r>
        <w:t>grid-template-columns:repeat(3,1fr);</w:t>
      </w:r>
    </w:p>
    <w:p w14:paraId="66682B6C" w14:textId="77777777" w:rsidR="00795E7E" w:rsidRDefault="00795E7E" w:rsidP="00795E7E">
      <w:pPr>
        <w:pStyle w:val="manguon"/>
      </w:pPr>
    </w:p>
    <w:p w14:paraId="4556CA51" w14:textId="77777777" w:rsidR="00795E7E" w:rsidRPr="002B0488" w:rsidRDefault="00795E7E" w:rsidP="00795E7E">
      <w:pPr>
        <w:pStyle w:val="manguon"/>
        <w:rPr>
          <w:lang w:val="pt-BR"/>
        </w:rPr>
      </w:pPr>
      <w:r w:rsidRPr="002B0488">
        <w:rPr>
          <w:lang w:val="pt-BR"/>
        </w:rPr>
        <w:t>gap:20px;</w:t>
      </w:r>
    </w:p>
    <w:p w14:paraId="2D9C5779" w14:textId="77777777" w:rsidR="00795E7E" w:rsidRPr="002B0488" w:rsidRDefault="00795E7E" w:rsidP="00795E7E">
      <w:pPr>
        <w:pStyle w:val="manguon"/>
        <w:rPr>
          <w:lang w:val="pt-BR"/>
        </w:rPr>
      </w:pPr>
    </w:p>
    <w:p w14:paraId="18D46D71" w14:textId="61D492D3" w:rsidR="00795E7E" w:rsidRPr="002B0488" w:rsidRDefault="00795E7E" w:rsidP="00795E7E">
      <w:pPr>
        <w:pStyle w:val="manguon"/>
        <w:rPr>
          <w:lang w:val="pt-BR"/>
        </w:rPr>
      </w:pPr>
      <w:r w:rsidRPr="002B0488">
        <w:rPr>
          <w:lang w:val="pt-BR"/>
        </w:rPr>
        <w:t>}</w:t>
      </w:r>
    </w:p>
    <w:p w14:paraId="021F311D" w14:textId="77777777" w:rsidR="00795E7E" w:rsidRPr="002B0488" w:rsidRDefault="00795E7E" w:rsidP="00795E7E">
      <w:pPr>
        <w:pStyle w:val="manguon"/>
        <w:rPr>
          <w:lang w:val="pt-BR"/>
        </w:rPr>
      </w:pPr>
    </w:p>
    <w:p w14:paraId="39B98DDE" w14:textId="77777777" w:rsidR="00795E7E" w:rsidRPr="002B0488" w:rsidRDefault="00795E7E" w:rsidP="00795E7E">
      <w:pPr>
        <w:rPr>
          <w:lang w:val="pt-BR"/>
        </w:rPr>
      </w:pPr>
    </w:p>
    <w:p w14:paraId="08878127" w14:textId="63C78349" w:rsidR="00795E7E" w:rsidRPr="002B0488" w:rsidRDefault="00795E7E" w:rsidP="00795E7E">
      <w:pPr>
        <w:rPr>
          <w:lang w:val="pt-BR"/>
        </w:rPr>
      </w:pPr>
      <w:r w:rsidRPr="002B0488">
        <w:rPr>
          <w:lang w:val="pt-BR"/>
        </w:rPr>
        <w:t>Kết quả</w:t>
      </w:r>
    </w:p>
    <w:p w14:paraId="73AC822B" w14:textId="77777777" w:rsidR="00795E7E" w:rsidRPr="00795E7E" w:rsidRDefault="00795E7E" w:rsidP="00795E7E">
      <w:pPr>
        <w:pStyle w:val="manguon"/>
        <w:rPr>
          <w:lang w:val="pt-BR"/>
        </w:rPr>
      </w:pPr>
      <w:r w:rsidRPr="00795E7E">
        <w:rPr>
          <w:lang w:val="pt-BR"/>
        </w:rPr>
        <w:t>Camera 1   Camera 2   Camera 3</w:t>
      </w:r>
    </w:p>
    <w:p w14:paraId="3C0AA54E" w14:textId="77777777" w:rsidR="00795E7E" w:rsidRPr="00795E7E" w:rsidRDefault="00795E7E" w:rsidP="00795E7E">
      <w:pPr>
        <w:pStyle w:val="manguon"/>
        <w:rPr>
          <w:lang w:val="pt-BR"/>
        </w:rPr>
      </w:pPr>
    </w:p>
    <w:p w14:paraId="262E6A49" w14:textId="7F747A92" w:rsidR="00795E7E" w:rsidRPr="00795E7E" w:rsidRDefault="00795E7E" w:rsidP="00795E7E">
      <w:pPr>
        <w:pStyle w:val="manguon"/>
        <w:rPr>
          <w:lang w:val="pt-BR"/>
        </w:rPr>
      </w:pPr>
      <w:r w:rsidRPr="00795E7E">
        <w:rPr>
          <w:lang w:val="pt-BR"/>
        </w:rPr>
        <w:t>Camera 4   Camera 5   Camera 6</w:t>
      </w:r>
    </w:p>
    <w:p w14:paraId="642ACCC8" w14:textId="77777777" w:rsidR="00795E7E" w:rsidRPr="00795E7E" w:rsidRDefault="00795E7E" w:rsidP="00795E7E">
      <w:pPr>
        <w:rPr>
          <w:lang w:val="pt-BR"/>
        </w:rPr>
      </w:pPr>
    </w:p>
    <w:p w14:paraId="49469655" w14:textId="77777777" w:rsidR="00795E7E" w:rsidRPr="00795E7E" w:rsidRDefault="00795E7E" w:rsidP="00795E7E">
      <w:pPr>
        <w:rPr>
          <w:lang w:val="pt-BR"/>
        </w:rPr>
      </w:pPr>
    </w:p>
    <w:p w14:paraId="4DE1D406" w14:textId="77777777" w:rsidR="00795E7E" w:rsidRPr="00795E7E" w:rsidRDefault="00795E7E" w:rsidP="00795E7E">
      <w:pPr>
        <w:rPr>
          <w:lang w:val="pt-BR"/>
        </w:rPr>
      </w:pPr>
    </w:p>
    <w:p w14:paraId="546AED9A" w14:textId="77777777" w:rsidR="00795E7E" w:rsidRPr="00795E7E" w:rsidRDefault="00795E7E" w:rsidP="00795E7E">
      <w:pPr>
        <w:rPr>
          <w:lang w:val="pt-BR"/>
        </w:rPr>
      </w:pPr>
    </w:p>
    <w:p w14:paraId="43691E48" w14:textId="4DD261CF" w:rsidR="00B23443" w:rsidRDefault="00B23443" w:rsidP="00B23443">
      <w:pPr>
        <w:pStyle w:val="Heading2"/>
        <w:ind w:left="0" w:firstLine="142"/>
      </w:pPr>
      <w:bookmarkStart w:id="17" w:name="_Toc235096962"/>
      <w:r w:rsidRPr="00B23443">
        <w:t>JavaScript</w:t>
      </w:r>
      <w:bookmarkEnd w:id="17"/>
    </w:p>
    <w:p w14:paraId="39634A10" w14:textId="25AA3C0B" w:rsidR="00B23443" w:rsidRDefault="00B23443" w:rsidP="00B23443">
      <w:pPr>
        <w:pStyle w:val="Heading3"/>
        <w:ind w:left="0"/>
      </w:pPr>
      <w:bookmarkStart w:id="18" w:name="_Toc235096963"/>
      <w:r w:rsidRPr="00B23443">
        <w:t>Khái niệm</w:t>
      </w:r>
      <w:bookmarkEnd w:id="18"/>
    </w:p>
    <w:p w14:paraId="1E410C19" w14:textId="77777777" w:rsidR="00B23443" w:rsidRPr="00B23443" w:rsidRDefault="00B23443" w:rsidP="00B23443">
      <w:r w:rsidRPr="00B23443">
        <w:t>JavaScript là ngôn ngữ lập trình phía trình duyệt giúp website trở nên sinh động và tương tác.</w:t>
      </w:r>
    </w:p>
    <w:p w14:paraId="4079D65A" w14:textId="77777777" w:rsidR="00B23443" w:rsidRPr="00B23443" w:rsidRDefault="00B23443" w:rsidP="00B23443">
      <w:r w:rsidRPr="00B23443">
        <w:t>Trong đề tài JavaScript được sử dụng để:</w:t>
      </w:r>
    </w:p>
    <w:p w14:paraId="1D21082C" w14:textId="77777777" w:rsidR="00B23443" w:rsidRPr="00B23443" w:rsidRDefault="00B23443" w:rsidP="00B23443">
      <w:pPr>
        <w:numPr>
          <w:ilvl w:val="0"/>
          <w:numId w:val="29"/>
        </w:numPr>
      </w:pPr>
      <w:r w:rsidRPr="00B23443">
        <w:t xml:space="preserve">Hiển thị thông tin sản phẩm. </w:t>
      </w:r>
    </w:p>
    <w:p w14:paraId="174352C8" w14:textId="77777777" w:rsidR="00B23443" w:rsidRPr="00B23443" w:rsidRDefault="00B23443" w:rsidP="00B23443">
      <w:pPr>
        <w:numPr>
          <w:ilvl w:val="0"/>
          <w:numId w:val="29"/>
        </w:numPr>
      </w:pPr>
      <w:r w:rsidRPr="00B23443">
        <w:t xml:space="preserve">Chuyển sang trang chi tiết. </w:t>
      </w:r>
    </w:p>
    <w:p w14:paraId="0CCB917C" w14:textId="77777777" w:rsidR="00B23443" w:rsidRPr="00B23443" w:rsidRDefault="00B23443" w:rsidP="00B23443">
      <w:pPr>
        <w:numPr>
          <w:ilvl w:val="0"/>
          <w:numId w:val="29"/>
        </w:numPr>
      </w:pPr>
      <w:r w:rsidRPr="00B23443">
        <w:t xml:space="preserve">Xác nhận mua hàng. </w:t>
      </w:r>
    </w:p>
    <w:p w14:paraId="7898F8D1" w14:textId="77777777" w:rsidR="00B23443" w:rsidRPr="00B23443" w:rsidRDefault="00B23443" w:rsidP="00B23443">
      <w:pPr>
        <w:numPr>
          <w:ilvl w:val="0"/>
          <w:numId w:val="29"/>
        </w:numPr>
      </w:pPr>
      <w:r w:rsidRPr="00B23443">
        <w:t xml:space="preserve">Kiểm tra form liên hệ. </w:t>
      </w:r>
    </w:p>
    <w:p w14:paraId="7219DDAC" w14:textId="78855C55" w:rsidR="00B23443" w:rsidRDefault="00B23443" w:rsidP="00B23443">
      <w:pPr>
        <w:pStyle w:val="Heading3"/>
        <w:ind w:left="0"/>
      </w:pPr>
      <w:bookmarkStart w:id="19" w:name="_Toc235096964"/>
      <w:r w:rsidRPr="00B23443">
        <w:t>Cú pháp</w:t>
      </w:r>
      <w:bookmarkEnd w:id="19"/>
    </w:p>
    <w:p w14:paraId="2231A650" w14:textId="77777777" w:rsidR="00B23443" w:rsidRDefault="00B23443" w:rsidP="00B23443">
      <w:pPr>
        <w:pStyle w:val="manguon"/>
      </w:pPr>
      <w:r>
        <w:t>function hello(){</w:t>
      </w:r>
    </w:p>
    <w:p w14:paraId="65C61191" w14:textId="77777777" w:rsidR="00B23443" w:rsidRDefault="00B23443" w:rsidP="00B23443">
      <w:pPr>
        <w:pStyle w:val="manguon"/>
      </w:pPr>
    </w:p>
    <w:p w14:paraId="7A9CE4F4" w14:textId="77777777" w:rsidR="00B23443" w:rsidRDefault="00B23443" w:rsidP="00B23443">
      <w:pPr>
        <w:pStyle w:val="manguon"/>
      </w:pPr>
      <w:r>
        <w:t>alert("Xin chào");</w:t>
      </w:r>
    </w:p>
    <w:p w14:paraId="70085974" w14:textId="77777777" w:rsidR="00B23443" w:rsidRDefault="00B23443" w:rsidP="00B23443">
      <w:pPr>
        <w:pStyle w:val="manguon"/>
      </w:pPr>
    </w:p>
    <w:p w14:paraId="660F9197" w14:textId="0B5C97E0" w:rsidR="00B23443" w:rsidRPr="00B23443" w:rsidRDefault="00B23443" w:rsidP="00B23443">
      <w:pPr>
        <w:pStyle w:val="manguon"/>
      </w:pPr>
      <w:r>
        <w:t>}</w:t>
      </w:r>
    </w:p>
    <w:p w14:paraId="44A100DA" w14:textId="77777777" w:rsidR="00B23443" w:rsidRDefault="00B23443" w:rsidP="00B23443"/>
    <w:p w14:paraId="792679D0" w14:textId="49082417" w:rsidR="00B23443" w:rsidRDefault="00B23443" w:rsidP="00B23443">
      <w:pPr>
        <w:pStyle w:val="Heading3"/>
        <w:ind w:left="0"/>
      </w:pPr>
      <w:bookmarkStart w:id="20" w:name="_Toc235096965"/>
      <w:r w:rsidRPr="00B23443">
        <w:t>Ví dụ</w:t>
      </w:r>
      <w:bookmarkEnd w:id="20"/>
    </w:p>
    <w:p w14:paraId="6D241497" w14:textId="3F3575F2" w:rsidR="00B23443" w:rsidRDefault="00B23443" w:rsidP="00B23443">
      <w:r w:rsidRPr="00B23443">
        <w:t>HTML</w:t>
      </w:r>
    </w:p>
    <w:p w14:paraId="68258FE3" w14:textId="77777777" w:rsidR="00B23443" w:rsidRDefault="00B23443" w:rsidP="00B23443">
      <w:pPr>
        <w:pStyle w:val="manguon"/>
      </w:pPr>
      <w:r>
        <w:t>&lt;button onclick="hello()"&gt;</w:t>
      </w:r>
    </w:p>
    <w:p w14:paraId="040DED55" w14:textId="77777777" w:rsidR="00B23443" w:rsidRDefault="00B23443" w:rsidP="00B23443">
      <w:pPr>
        <w:pStyle w:val="manguon"/>
      </w:pPr>
    </w:p>
    <w:p w14:paraId="25567EA4" w14:textId="77777777" w:rsidR="00B23443" w:rsidRDefault="00B23443" w:rsidP="00B23443">
      <w:pPr>
        <w:pStyle w:val="manguon"/>
      </w:pPr>
      <w:r>
        <w:t>Click</w:t>
      </w:r>
    </w:p>
    <w:p w14:paraId="02452C3A" w14:textId="77777777" w:rsidR="00B23443" w:rsidRDefault="00B23443" w:rsidP="00B23443">
      <w:pPr>
        <w:pStyle w:val="manguon"/>
      </w:pPr>
    </w:p>
    <w:p w14:paraId="573F8C6F" w14:textId="32BE6DF6" w:rsidR="00B23443" w:rsidRPr="00B23443" w:rsidRDefault="00B23443" w:rsidP="00B23443">
      <w:pPr>
        <w:pStyle w:val="manguon"/>
      </w:pPr>
      <w:r>
        <w:t>&lt;/button&gt;</w:t>
      </w:r>
    </w:p>
    <w:p w14:paraId="55025DE2" w14:textId="77777777" w:rsidR="00B23443" w:rsidRDefault="00B23443" w:rsidP="00B23443">
      <w:pPr>
        <w:pStyle w:val="manguon"/>
      </w:pPr>
    </w:p>
    <w:p w14:paraId="0B062519" w14:textId="0C4D614E" w:rsidR="00B23443" w:rsidRDefault="00B23443" w:rsidP="00B23443">
      <w:r w:rsidRPr="00B23443">
        <w:t>JavaScript</w:t>
      </w:r>
    </w:p>
    <w:p w14:paraId="4EABD354" w14:textId="77777777" w:rsidR="0075006C" w:rsidRDefault="0075006C" w:rsidP="0075006C">
      <w:pPr>
        <w:pStyle w:val="manguon"/>
      </w:pPr>
      <w:r>
        <w:t>function hello(){</w:t>
      </w:r>
    </w:p>
    <w:p w14:paraId="30D72405" w14:textId="77777777" w:rsidR="0075006C" w:rsidRDefault="0075006C" w:rsidP="0075006C">
      <w:pPr>
        <w:pStyle w:val="manguon"/>
      </w:pPr>
    </w:p>
    <w:p w14:paraId="488D99E0" w14:textId="77777777" w:rsidR="0075006C" w:rsidRDefault="0075006C" w:rsidP="0075006C">
      <w:pPr>
        <w:pStyle w:val="manguon"/>
      </w:pPr>
      <w:r>
        <w:t>alert("Website Camera");</w:t>
      </w:r>
    </w:p>
    <w:p w14:paraId="7B54F9D8" w14:textId="77777777" w:rsidR="0075006C" w:rsidRDefault="0075006C" w:rsidP="0075006C">
      <w:pPr>
        <w:pStyle w:val="manguon"/>
      </w:pPr>
    </w:p>
    <w:p w14:paraId="52136ADC" w14:textId="0601BAA6" w:rsidR="00B23443" w:rsidRDefault="0075006C" w:rsidP="0075006C">
      <w:pPr>
        <w:pStyle w:val="manguon"/>
      </w:pPr>
      <w:r>
        <w:t>}</w:t>
      </w:r>
    </w:p>
    <w:p w14:paraId="243B52AD" w14:textId="77777777" w:rsidR="00B23443" w:rsidRDefault="00B23443" w:rsidP="00B23443"/>
    <w:p w14:paraId="07180A0E" w14:textId="77777777" w:rsidR="0075006C" w:rsidRPr="0075006C" w:rsidRDefault="0075006C" w:rsidP="0075006C">
      <w:r w:rsidRPr="0075006C">
        <w:lastRenderedPageBreak/>
        <w:t>Kết quả</w:t>
      </w:r>
    </w:p>
    <w:p w14:paraId="40466A11" w14:textId="77777777" w:rsidR="0075006C" w:rsidRPr="0075006C" w:rsidRDefault="0075006C" w:rsidP="0075006C">
      <w:r w:rsidRPr="0075006C">
        <w:t>Xuất hiện hộp thoại</w:t>
      </w:r>
    </w:p>
    <w:p w14:paraId="257C6496" w14:textId="157488E6" w:rsidR="00B23443" w:rsidRDefault="0075006C" w:rsidP="0075006C">
      <w:pPr>
        <w:pStyle w:val="manguon"/>
      </w:pPr>
      <w:r w:rsidRPr="0075006C">
        <w:t>Website Camera</w:t>
      </w:r>
    </w:p>
    <w:p w14:paraId="12C95A61" w14:textId="77777777" w:rsidR="00B23443" w:rsidRDefault="00B23443" w:rsidP="00B23443"/>
    <w:p w14:paraId="3F639B4B" w14:textId="08B37FD4" w:rsidR="0075006C" w:rsidRDefault="0075006C" w:rsidP="0075006C">
      <w:pPr>
        <w:pStyle w:val="Heading3"/>
        <w:ind w:left="0"/>
      </w:pPr>
      <w:bookmarkStart w:id="21" w:name="_Toc235096966"/>
      <w:r w:rsidRPr="0075006C">
        <w:t>Ví dụ áp dụng vào đề tài</w:t>
      </w:r>
      <w:bookmarkEnd w:id="21"/>
    </w:p>
    <w:p w14:paraId="1734CE38" w14:textId="77777777" w:rsidR="0075006C" w:rsidRDefault="0075006C" w:rsidP="0075006C">
      <w:pPr>
        <w:pStyle w:val="manguon"/>
      </w:pPr>
      <w:r>
        <w:t>function showDetail(){</w:t>
      </w:r>
    </w:p>
    <w:p w14:paraId="5FD7F636" w14:textId="77777777" w:rsidR="0075006C" w:rsidRDefault="0075006C" w:rsidP="0075006C">
      <w:pPr>
        <w:pStyle w:val="manguon"/>
      </w:pPr>
    </w:p>
    <w:p w14:paraId="7B0D5479" w14:textId="77777777" w:rsidR="0075006C" w:rsidRDefault="0075006C" w:rsidP="0075006C">
      <w:pPr>
        <w:pStyle w:val="manguon"/>
      </w:pPr>
      <w:r>
        <w:t>window.location.href="chi-tiet.html";</w:t>
      </w:r>
    </w:p>
    <w:p w14:paraId="496EA483" w14:textId="77777777" w:rsidR="0075006C" w:rsidRDefault="0075006C" w:rsidP="0075006C">
      <w:pPr>
        <w:pStyle w:val="manguon"/>
      </w:pPr>
    </w:p>
    <w:p w14:paraId="3D0F2516" w14:textId="34AA077D" w:rsidR="0075006C" w:rsidRPr="0075006C" w:rsidRDefault="0075006C" w:rsidP="0075006C">
      <w:pPr>
        <w:pStyle w:val="manguon"/>
      </w:pPr>
      <w:r>
        <w:t>}</w:t>
      </w:r>
    </w:p>
    <w:p w14:paraId="2B5CEF2F" w14:textId="77777777" w:rsidR="00B23443" w:rsidRDefault="00B23443" w:rsidP="00B23443"/>
    <w:p w14:paraId="49BA3427" w14:textId="5422ABDE" w:rsidR="0075006C" w:rsidRDefault="0075006C" w:rsidP="00B23443">
      <w:r w:rsidRPr="0075006C">
        <w:t>HTML</w:t>
      </w:r>
    </w:p>
    <w:p w14:paraId="6FE3A993" w14:textId="77777777" w:rsidR="0075006C" w:rsidRDefault="0075006C" w:rsidP="0075006C">
      <w:pPr>
        <w:pStyle w:val="manguon"/>
      </w:pPr>
      <w:r>
        <w:t>&lt;button onclick="showDetail()"&gt;</w:t>
      </w:r>
    </w:p>
    <w:p w14:paraId="0BED584D" w14:textId="77777777" w:rsidR="0075006C" w:rsidRDefault="0075006C" w:rsidP="0075006C">
      <w:pPr>
        <w:pStyle w:val="manguon"/>
      </w:pPr>
    </w:p>
    <w:p w14:paraId="2B614B08" w14:textId="77777777" w:rsidR="0075006C" w:rsidRDefault="0075006C" w:rsidP="0075006C">
      <w:pPr>
        <w:pStyle w:val="manguon"/>
      </w:pPr>
      <w:r>
        <w:t>Xem chi tiết</w:t>
      </w:r>
    </w:p>
    <w:p w14:paraId="4E882934" w14:textId="77777777" w:rsidR="0075006C" w:rsidRDefault="0075006C" w:rsidP="0075006C">
      <w:pPr>
        <w:pStyle w:val="manguon"/>
      </w:pPr>
    </w:p>
    <w:p w14:paraId="549A5565" w14:textId="58A18BAD" w:rsidR="0075006C" w:rsidRDefault="0075006C" w:rsidP="0075006C">
      <w:pPr>
        <w:pStyle w:val="manguon"/>
      </w:pPr>
      <w:r>
        <w:t>&lt;/button&gt;</w:t>
      </w:r>
    </w:p>
    <w:p w14:paraId="5DC64CCD" w14:textId="77777777" w:rsidR="0075006C" w:rsidRDefault="0075006C" w:rsidP="00B23443"/>
    <w:p w14:paraId="601FB092" w14:textId="77777777" w:rsidR="0075006C" w:rsidRPr="0075006C" w:rsidRDefault="0075006C" w:rsidP="0075006C">
      <w:r w:rsidRPr="0075006C">
        <w:t>Kết quả</w:t>
      </w:r>
    </w:p>
    <w:p w14:paraId="1D61D562" w14:textId="3AD11027" w:rsidR="0075006C" w:rsidRPr="00B23443" w:rsidRDefault="0075006C" w:rsidP="00B23443">
      <w:r w:rsidRPr="0075006C">
        <w:t>Người dùng chuyển sang trang chi tiết sản phẩm.</w:t>
      </w:r>
    </w:p>
    <w:p w14:paraId="32BB82A7" w14:textId="4C8B5580" w:rsidR="00B23443" w:rsidRDefault="0075006C" w:rsidP="0075006C">
      <w:pPr>
        <w:pStyle w:val="Heading2"/>
        <w:ind w:left="0"/>
      </w:pPr>
      <w:bookmarkStart w:id="22" w:name="_Toc235096967"/>
      <w:r w:rsidRPr="0075006C">
        <w:t>Bootstrap Framework</w:t>
      </w:r>
      <w:bookmarkEnd w:id="22"/>
    </w:p>
    <w:p w14:paraId="2455567C" w14:textId="0BAFE51E" w:rsidR="0075006C" w:rsidRDefault="0075006C" w:rsidP="0075006C">
      <w:pPr>
        <w:pStyle w:val="Heading3"/>
        <w:ind w:left="0"/>
      </w:pPr>
      <w:bookmarkStart w:id="23" w:name="_Toc235096968"/>
      <w:r w:rsidRPr="0075006C">
        <w:t>Khái niệm</w:t>
      </w:r>
      <w:bookmarkEnd w:id="23"/>
    </w:p>
    <w:p w14:paraId="368CDB04" w14:textId="77777777" w:rsidR="00130BC5" w:rsidRPr="00130BC5" w:rsidRDefault="00130BC5" w:rsidP="00130BC5">
      <w:r w:rsidRPr="00130BC5">
        <w:t>Bootstrap là framework mã nguồn mở giúp xây dựng giao diện website nhanh chóng.</w:t>
      </w:r>
    </w:p>
    <w:p w14:paraId="54BAEDE9" w14:textId="77777777" w:rsidR="00130BC5" w:rsidRPr="00130BC5" w:rsidRDefault="00130BC5" w:rsidP="00130BC5">
      <w:r w:rsidRPr="00130BC5">
        <w:t>Bootstrap hỗ trợ:</w:t>
      </w:r>
    </w:p>
    <w:p w14:paraId="2245EC19" w14:textId="77777777" w:rsidR="00130BC5" w:rsidRPr="00130BC5" w:rsidRDefault="00130BC5" w:rsidP="00130BC5">
      <w:pPr>
        <w:numPr>
          <w:ilvl w:val="0"/>
          <w:numId w:val="30"/>
        </w:numPr>
      </w:pPr>
      <w:r w:rsidRPr="00130BC5">
        <w:t xml:space="preserve">Grid System </w:t>
      </w:r>
    </w:p>
    <w:p w14:paraId="6F7F367F" w14:textId="77777777" w:rsidR="00130BC5" w:rsidRPr="00130BC5" w:rsidRDefault="00130BC5" w:rsidP="00130BC5">
      <w:pPr>
        <w:numPr>
          <w:ilvl w:val="0"/>
          <w:numId w:val="30"/>
        </w:numPr>
      </w:pPr>
      <w:r w:rsidRPr="00130BC5">
        <w:t xml:space="preserve">Button </w:t>
      </w:r>
    </w:p>
    <w:p w14:paraId="7E5AA7E9" w14:textId="77777777" w:rsidR="00130BC5" w:rsidRPr="00130BC5" w:rsidRDefault="00130BC5" w:rsidP="00130BC5">
      <w:pPr>
        <w:numPr>
          <w:ilvl w:val="0"/>
          <w:numId w:val="30"/>
        </w:numPr>
      </w:pPr>
      <w:r w:rsidRPr="00130BC5">
        <w:t xml:space="preserve">Navbar </w:t>
      </w:r>
    </w:p>
    <w:p w14:paraId="76E8868F" w14:textId="77777777" w:rsidR="00130BC5" w:rsidRPr="00130BC5" w:rsidRDefault="00130BC5" w:rsidP="00130BC5">
      <w:pPr>
        <w:numPr>
          <w:ilvl w:val="0"/>
          <w:numId w:val="30"/>
        </w:numPr>
      </w:pPr>
      <w:r w:rsidRPr="00130BC5">
        <w:t xml:space="preserve">Card </w:t>
      </w:r>
    </w:p>
    <w:p w14:paraId="517F11F6" w14:textId="77777777" w:rsidR="00130BC5" w:rsidRPr="00130BC5" w:rsidRDefault="00130BC5" w:rsidP="00130BC5">
      <w:pPr>
        <w:numPr>
          <w:ilvl w:val="0"/>
          <w:numId w:val="30"/>
        </w:numPr>
      </w:pPr>
      <w:r w:rsidRPr="00130BC5">
        <w:t xml:space="preserve">Form </w:t>
      </w:r>
    </w:p>
    <w:p w14:paraId="12E0E782" w14:textId="77777777" w:rsidR="00130BC5" w:rsidRPr="00130BC5" w:rsidRDefault="00130BC5" w:rsidP="00130BC5">
      <w:pPr>
        <w:numPr>
          <w:ilvl w:val="0"/>
          <w:numId w:val="30"/>
        </w:numPr>
      </w:pPr>
      <w:r w:rsidRPr="00130BC5">
        <w:t>Responsive</w:t>
      </w:r>
    </w:p>
    <w:p w14:paraId="0911FF5F" w14:textId="11DEB256" w:rsidR="00130BC5" w:rsidRDefault="00130BC5" w:rsidP="00130BC5">
      <w:pPr>
        <w:pStyle w:val="Heading3"/>
        <w:ind w:left="0"/>
      </w:pPr>
      <w:bookmarkStart w:id="24" w:name="_Toc235096969"/>
      <w:r w:rsidRPr="00130BC5">
        <w:lastRenderedPageBreak/>
        <w:t>Ví dụ</w:t>
      </w:r>
      <w:bookmarkEnd w:id="24"/>
    </w:p>
    <w:p w14:paraId="2F8744BC" w14:textId="77777777" w:rsidR="00130BC5" w:rsidRDefault="00130BC5" w:rsidP="00130BC5">
      <w:pPr>
        <w:pStyle w:val="manguon"/>
      </w:pPr>
      <w:r>
        <w:t>&lt;button class="btn btn-primary"&gt;</w:t>
      </w:r>
    </w:p>
    <w:p w14:paraId="7364A574" w14:textId="77777777" w:rsidR="00130BC5" w:rsidRDefault="00130BC5" w:rsidP="00130BC5">
      <w:pPr>
        <w:pStyle w:val="manguon"/>
      </w:pPr>
    </w:p>
    <w:p w14:paraId="772C4614" w14:textId="77777777" w:rsidR="00130BC5" w:rsidRDefault="00130BC5" w:rsidP="00130BC5">
      <w:pPr>
        <w:pStyle w:val="manguon"/>
      </w:pPr>
      <w:r>
        <w:t>Mua ngay</w:t>
      </w:r>
    </w:p>
    <w:p w14:paraId="78895FAE" w14:textId="77777777" w:rsidR="00130BC5" w:rsidRDefault="00130BC5" w:rsidP="00130BC5">
      <w:pPr>
        <w:pStyle w:val="manguon"/>
      </w:pPr>
    </w:p>
    <w:p w14:paraId="49C7E6EC" w14:textId="49287E23" w:rsidR="00130BC5" w:rsidRPr="00130BC5" w:rsidRDefault="00130BC5" w:rsidP="00130BC5">
      <w:pPr>
        <w:pStyle w:val="manguon"/>
      </w:pPr>
      <w:r>
        <w:t>&lt;/button&gt;</w:t>
      </w:r>
    </w:p>
    <w:p w14:paraId="54B61A11" w14:textId="77777777" w:rsidR="00130BC5" w:rsidRPr="00130BC5" w:rsidRDefault="00130BC5" w:rsidP="00130BC5">
      <w:r w:rsidRPr="00130BC5">
        <w:t>Kết quả</w:t>
      </w:r>
    </w:p>
    <w:p w14:paraId="6912E6C6" w14:textId="77777777" w:rsidR="00130BC5" w:rsidRPr="00130BC5" w:rsidRDefault="00130BC5" w:rsidP="00130BC5">
      <w:r w:rsidRPr="00130BC5">
        <w:t>Hiển thị nút màu xanh theo chuẩn Bootstrap.</w:t>
      </w:r>
    </w:p>
    <w:p w14:paraId="32EC2C2F" w14:textId="3C1F4585" w:rsidR="0075006C" w:rsidRDefault="00130BC5" w:rsidP="00130BC5">
      <w:pPr>
        <w:pStyle w:val="Heading3"/>
        <w:ind w:left="0"/>
      </w:pPr>
      <w:bookmarkStart w:id="25" w:name="_Toc235096970"/>
      <w:r w:rsidRPr="00130BC5">
        <w:t>Grid Bootstrap</w:t>
      </w:r>
      <w:bookmarkEnd w:id="25"/>
    </w:p>
    <w:p w14:paraId="20D00890" w14:textId="77777777" w:rsidR="00D2053D" w:rsidRDefault="00D2053D" w:rsidP="00D2053D">
      <w:pPr>
        <w:pStyle w:val="manguon"/>
      </w:pPr>
      <w:r>
        <w:t>&lt;div class="row"&gt;</w:t>
      </w:r>
    </w:p>
    <w:p w14:paraId="67E5333C" w14:textId="77777777" w:rsidR="00D2053D" w:rsidRDefault="00D2053D" w:rsidP="00D2053D">
      <w:pPr>
        <w:pStyle w:val="manguon"/>
      </w:pPr>
    </w:p>
    <w:p w14:paraId="5EEB641B" w14:textId="77777777" w:rsidR="00D2053D" w:rsidRDefault="00D2053D" w:rsidP="00D2053D">
      <w:pPr>
        <w:pStyle w:val="manguon"/>
      </w:pPr>
      <w:r>
        <w:t>&lt;div class="col-md-4"&gt;</w:t>
      </w:r>
    </w:p>
    <w:p w14:paraId="076C3B73" w14:textId="77777777" w:rsidR="00D2053D" w:rsidRDefault="00D2053D" w:rsidP="00D2053D">
      <w:pPr>
        <w:pStyle w:val="manguon"/>
      </w:pPr>
    </w:p>
    <w:p w14:paraId="5E3163DF" w14:textId="77777777" w:rsidR="00D2053D" w:rsidRDefault="00D2053D" w:rsidP="00D2053D">
      <w:pPr>
        <w:pStyle w:val="manguon"/>
      </w:pPr>
      <w:r>
        <w:t>Camera</w:t>
      </w:r>
    </w:p>
    <w:p w14:paraId="27D14B96" w14:textId="77777777" w:rsidR="00D2053D" w:rsidRDefault="00D2053D" w:rsidP="00D2053D">
      <w:pPr>
        <w:pStyle w:val="manguon"/>
      </w:pPr>
    </w:p>
    <w:p w14:paraId="234D90B6" w14:textId="77777777" w:rsidR="00D2053D" w:rsidRDefault="00D2053D" w:rsidP="00D2053D">
      <w:pPr>
        <w:pStyle w:val="manguon"/>
      </w:pPr>
      <w:r>
        <w:t>&lt;/div&gt;</w:t>
      </w:r>
    </w:p>
    <w:p w14:paraId="71B55A13" w14:textId="77777777" w:rsidR="00D2053D" w:rsidRDefault="00D2053D" w:rsidP="00D2053D">
      <w:pPr>
        <w:pStyle w:val="manguon"/>
      </w:pPr>
    </w:p>
    <w:p w14:paraId="554D8170" w14:textId="77777777" w:rsidR="00D2053D" w:rsidRDefault="00D2053D" w:rsidP="00D2053D">
      <w:pPr>
        <w:pStyle w:val="manguon"/>
      </w:pPr>
      <w:r>
        <w:t>&lt;div class="col-md-4"&gt;</w:t>
      </w:r>
    </w:p>
    <w:p w14:paraId="196B8D51" w14:textId="77777777" w:rsidR="00D2053D" w:rsidRDefault="00D2053D" w:rsidP="00D2053D">
      <w:pPr>
        <w:pStyle w:val="manguon"/>
      </w:pPr>
    </w:p>
    <w:p w14:paraId="4E1917EB" w14:textId="77777777" w:rsidR="00D2053D" w:rsidRDefault="00D2053D" w:rsidP="00D2053D">
      <w:pPr>
        <w:pStyle w:val="manguon"/>
      </w:pPr>
      <w:r>
        <w:t>Camera</w:t>
      </w:r>
    </w:p>
    <w:p w14:paraId="33B774C1" w14:textId="77777777" w:rsidR="00D2053D" w:rsidRDefault="00D2053D" w:rsidP="00D2053D">
      <w:pPr>
        <w:pStyle w:val="manguon"/>
      </w:pPr>
    </w:p>
    <w:p w14:paraId="2006D68C" w14:textId="77777777" w:rsidR="00D2053D" w:rsidRDefault="00D2053D" w:rsidP="00D2053D">
      <w:pPr>
        <w:pStyle w:val="manguon"/>
      </w:pPr>
      <w:r>
        <w:t>&lt;/div&gt;</w:t>
      </w:r>
    </w:p>
    <w:p w14:paraId="416188CF" w14:textId="77777777" w:rsidR="00D2053D" w:rsidRDefault="00D2053D" w:rsidP="00D2053D">
      <w:pPr>
        <w:pStyle w:val="manguon"/>
      </w:pPr>
    </w:p>
    <w:p w14:paraId="55CA3FC5" w14:textId="77777777" w:rsidR="00D2053D" w:rsidRDefault="00D2053D" w:rsidP="00D2053D">
      <w:pPr>
        <w:pStyle w:val="manguon"/>
      </w:pPr>
      <w:r>
        <w:t>&lt;div class="col-md-4"&gt;</w:t>
      </w:r>
    </w:p>
    <w:p w14:paraId="4AFD48D9" w14:textId="77777777" w:rsidR="00D2053D" w:rsidRDefault="00D2053D" w:rsidP="00D2053D">
      <w:pPr>
        <w:pStyle w:val="manguon"/>
      </w:pPr>
    </w:p>
    <w:p w14:paraId="71E09654" w14:textId="77777777" w:rsidR="00D2053D" w:rsidRDefault="00D2053D" w:rsidP="00D2053D">
      <w:pPr>
        <w:pStyle w:val="manguon"/>
      </w:pPr>
      <w:r>
        <w:t>Camera</w:t>
      </w:r>
    </w:p>
    <w:p w14:paraId="4FF40B20" w14:textId="77777777" w:rsidR="00D2053D" w:rsidRDefault="00D2053D" w:rsidP="00D2053D">
      <w:pPr>
        <w:pStyle w:val="manguon"/>
      </w:pPr>
    </w:p>
    <w:p w14:paraId="605BB925" w14:textId="77777777" w:rsidR="00D2053D" w:rsidRDefault="00D2053D" w:rsidP="00D2053D">
      <w:pPr>
        <w:pStyle w:val="manguon"/>
      </w:pPr>
      <w:r>
        <w:t>&lt;/div&gt;</w:t>
      </w:r>
    </w:p>
    <w:p w14:paraId="39DA9736" w14:textId="77777777" w:rsidR="00D2053D" w:rsidRDefault="00D2053D" w:rsidP="00D2053D">
      <w:pPr>
        <w:pStyle w:val="manguon"/>
      </w:pPr>
    </w:p>
    <w:p w14:paraId="2366C276" w14:textId="11E7B322" w:rsidR="00130BC5" w:rsidRPr="00130BC5" w:rsidRDefault="00D2053D" w:rsidP="00D2053D">
      <w:pPr>
        <w:pStyle w:val="manguon"/>
      </w:pPr>
      <w:r>
        <w:t>&lt;/div&gt;</w:t>
      </w:r>
    </w:p>
    <w:p w14:paraId="0CF3734F" w14:textId="77777777" w:rsidR="0075006C" w:rsidRDefault="0075006C" w:rsidP="0075006C"/>
    <w:p w14:paraId="5B70A15B" w14:textId="77777777" w:rsidR="00D2053D" w:rsidRPr="00D2053D" w:rsidRDefault="00D2053D" w:rsidP="00D2053D">
      <w:r w:rsidRPr="00D2053D">
        <w:t>Kết quả</w:t>
      </w:r>
    </w:p>
    <w:p w14:paraId="5E511522" w14:textId="77777777" w:rsidR="00D2053D" w:rsidRDefault="00D2053D" w:rsidP="00D2053D">
      <w:r w:rsidRPr="00D2053D">
        <w:t>Ba sản phẩm nằm trên cùng một hàng.</w:t>
      </w:r>
    </w:p>
    <w:p w14:paraId="33DCE05D" w14:textId="77777777" w:rsidR="00D2053D" w:rsidRDefault="00D2053D" w:rsidP="00D2053D"/>
    <w:p w14:paraId="57A9EEFC" w14:textId="77777777" w:rsidR="00D2053D" w:rsidRDefault="00D2053D" w:rsidP="00D2053D"/>
    <w:p w14:paraId="4F7B41B1" w14:textId="3B982AAC" w:rsidR="00D2053D" w:rsidRPr="00D2053D" w:rsidRDefault="00D2053D" w:rsidP="00D2053D">
      <w:pPr>
        <w:rPr>
          <w:b/>
          <w:bCs/>
          <w:sz w:val="28"/>
          <w:szCs w:val="28"/>
        </w:rPr>
      </w:pPr>
      <w:r w:rsidRPr="00D2053D">
        <w:rPr>
          <w:b/>
          <w:bCs/>
          <w:sz w:val="28"/>
          <w:szCs w:val="28"/>
        </w:rPr>
        <w:lastRenderedPageBreak/>
        <w:t>Tổng kết chương</w:t>
      </w:r>
    </w:p>
    <w:p w14:paraId="469414D1" w14:textId="4E8BBF99" w:rsidR="00D2053D" w:rsidRPr="00D2053D" w:rsidRDefault="00D2053D" w:rsidP="00D2053D">
      <w:pPr>
        <w:pStyle w:val="NormalWeb"/>
        <w:rPr>
          <w:sz w:val="26"/>
          <w:szCs w:val="26"/>
        </w:rPr>
      </w:pPr>
      <w:r>
        <w:rPr>
          <w:sz w:val="26"/>
          <w:szCs w:val="26"/>
        </w:rPr>
        <w:tab/>
      </w:r>
      <w:r w:rsidRPr="00D2053D">
        <w:rPr>
          <w:sz w:val="26"/>
          <w:szCs w:val="26"/>
        </w:rPr>
        <w:t>Chương 2 đã trình bày các kiến thức nền tảng phục vụ cho việc xây dựng website kinh doanh camera quan sát, bao gồm tổng quan về website, ngôn ngữ HTML, CSS, JavaScript và Bootstrap Framework. Bên cạnh việc giới thiệu khái niệm và cú pháp cơ bản, chương còn minh họa bằng các ví dụ áp dụng trực tiếp vào đề tài. Những nội dung này là cơ sở để triển khai thiết kế giao diện, xây dựng các chức năng và hoàn thiện website ở Chương 3.</w:t>
      </w:r>
    </w:p>
    <w:p w14:paraId="6696651A" w14:textId="100CE239" w:rsidR="00B3334D" w:rsidRDefault="00B3334D" w:rsidP="00130BC5">
      <w:pPr>
        <w:pStyle w:val="Heading2"/>
        <w:numPr>
          <w:ilvl w:val="0"/>
          <w:numId w:val="0"/>
        </w:numPr>
        <w:ind w:left="142"/>
      </w:pPr>
    </w:p>
    <w:p w14:paraId="32B18FAE" w14:textId="77777777" w:rsidR="00AE636C" w:rsidRPr="00AE636C" w:rsidRDefault="00AE636C" w:rsidP="00AE636C">
      <w:r w:rsidRPr="00AE636C">
        <w:br w:type="page"/>
      </w:r>
    </w:p>
    <w:p w14:paraId="60E1DC01" w14:textId="77777777" w:rsidR="00314527" w:rsidRDefault="0035699F" w:rsidP="00653A3A">
      <w:pPr>
        <w:pStyle w:val="Heading1"/>
      </w:pPr>
      <w:bookmarkStart w:id="26" w:name="_Toc235096971"/>
      <w:r>
        <w:lastRenderedPageBreak/>
        <w:t>Phân tích thiết kế hệ thống</w:t>
      </w:r>
      <w:bookmarkEnd w:id="26"/>
    </w:p>
    <w:p w14:paraId="1B671EB6" w14:textId="2C71F88D" w:rsidR="002B0488" w:rsidRPr="002B0488" w:rsidRDefault="002B0488" w:rsidP="002B0488">
      <w:pPr>
        <w:rPr>
          <w:b/>
          <w:bCs/>
          <w:sz w:val="28"/>
          <w:szCs w:val="28"/>
        </w:rPr>
      </w:pPr>
      <w:r w:rsidRPr="002B0488">
        <w:rPr>
          <w:b/>
          <w:bCs/>
          <w:sz w:val="28"/>
          <w:szCs w:val="28"/>
        </w:rPr>
        <w:t>Giới thiệu chương</w:t>
      </w:r>
    </w:p>
    <w:p w14:paraId="4D6C3081" w14:textId="2B58F1DF" w:rsidR="002B0488" w:rsidRPr="002B0488" w:rsidRDefault="002B0488" w:rsidP="002B0488">
      <w:r>
        <w:tab/>
      </w:r>
      <w:r w:rsidRPr="002B0488">
        <w:t>Sau khi đã nghiên cứu các cơ sở lý thuyết ở Chương 2, chương này tiến hành phân tích và thiết kế hệ thống website kinh doanh camera quan sát. Nội dung bao gồm mô tả bài toán, đặc tả yêu cầu hệ thống, thiết kế dữ liệu bằng mảng đối tượng JavaScript, thiết kế các chức năng xử lý và thiết kế giao diện. Đây là cơ sở để triển khai xây dựng website trong chương tiếp theo.</w:t>
      </w:r>
    </w:p>
    <w:p w14:paraId="53C1EB61" w14:textId="6E0F8185" w:rsidR="00D724C7" w:rsidRDefault="00FD44BF" w:rsidP="006A155F">
      <w:pPr>
        <w:pStyle w:val="Heading2"/>
        <w:ind w:left="0"/>
      </w:pPr>
      <w:bookmarkStart w:id="27" w:name="_Toc235096972"/>
      <w:r>
        <w:t>Mô tả</w:t>
      </w:r>
      <w:r w:rsidR="005B51F4" w:rsidRPr="005B51F4">
        <w:t xml:space="preserve"> bài toán</w:t>
      </w:r>
      <w:bookmarkEnd w:id="27"/>
    </w:p>
    <w:p w14:paraId="429193A4" w14:textId="5ABA9712" w:rsidR="005B51F4" w:rsidRPr="005B51F4" w:rsidRDefault="005B51F4" w:rsidP="005B51F4">
      <w:pPr>
        <w:pStyle w:val="pdq2pgselectionanchorcontainer"/>
        <w:rPr>
          <w:sz w:val="26"/>
          <w:szCs w:val="26"/>
        </w:rPr>
      </w:pPr>
      <w:r>
        <w:rPr>
          <w:sz w:val="26"/>
          <w:szCs w:val="26"/>
        </w:rPr>
        <w:tab/>
      </w:r>
      <w:r w:rsidRPr="005B51F4">
        <w:rPr>
          <w:sz w:val="26"/>
          <w:szCs w:val="26"/>
        </w:rPr>
        <w:t>Hiện nay nhu cầu lắp đặt camera quan sát tại gia đình, cửa hàng, doanh nghiệp và văn phòng ngày càng tăng. Tuy nhiên nhiều cửa hàng chỉ bán trực tiếp hoặc giới thiệu sản phẩm qua mạng xã hội nên khách hàng khó theo dõi đầy đủ thông tin sản phẩm.</w:t>
      </w:r>
    </w:p>
    <w:p w14:paraId="65D9D5D7" w14:textId="434281C1" w:rsidR="005B51F4" w:rsidRPr="005B51F4" w:rsidRDefault="005B51F4" w:rsidP="005B51F4">
      <w:pPr>
        <w:pStyle w:val="NormalWeb"/>
        <w:rPr>
          <w:sz w:val="26"/>
          <w:szCs w:val="26"/>
        </w:rPr>
      </w:pPr>
      <w:r>
        <w:rPr>
          <w:sz w:val="26"/>
          <w:szCs w:val="26"/>
        </w:rPr>
        <w:tab/>
      </w:r>
      <w:r w:rsidRPr="005B51F4">
        <w:rPr>
          <w:sz w:val="26"/>
          <w:szCs w:val="26"/>
        </w:rPr>
        <w:t>Đề tài xây dựng một website kinh doanh camera quan sát nhằm giới thiệu các dòng camera phổ biến, cung cấp đầy đủ thông tin về tên sản phẩm, hình ảnh, giá bán và mô tả chi tiết. Người dùng có thể xem danh sách sản phẩm, xem chi tiết từng camera, tìm kiếm thông tin và gửi thông tin liên hệ khi có nhu cầu mua hàng.</w:t>
      </w:r>
    </w:p>
    <w:p w14:paraId="7F170D4E" w14:textId="77777777" w:rsidR="002B0488" w:rsidRPr="002B0488" w:rsidRDefault="002B0488" w:rsidP="002B0488"/>
    <w:p w14:paraId="527AEE8C" w14:textId="63FF06A9" w:rsidR="005B51F4" w:rsidRPr="005B51F4" w:rsidRDefault="00FD44BF" w:rsidP="005B51F4">
      <w:pPr>
        <w:pStyle w:val="Heading2"/>
        <w:ind w:left="0"/>
      </w:pPr>
      <w:bookmarkStart w:id="28" w:name="_Toc235096973"/>
      <w:r>
        <w:t>Đặc tả yêu cầu hệ thống</w:t>
      </w:r>
      <w:bookmarkEnd w:id="28"/>
    </w:p>
    <w:p w14:paraId="463ED8E8" w14:textId="77777777" w:rsidR="00D724C7" w:rsidRDefault="00FD44BF" w:rsidP="006A155F">
      <w:pPr>
        <w:pStyle w:val="Heading3"/>
        <w:ind w:left="0"/>
      </w:pPr>
      <w:bookmarkStart w:id="29" w:name="_Toc235096974"/>
      <w:r>
        <w:t>Yêu cầu chức năng</w:t>
      </w:r>
      <w:bookmarkEnd w:id="29"/>
    </w:p>
    <w:p w14:paraId="1FB13C7D" w14:textId="77777777" w:rsidR="005B51F4" w:rsidRPr="005B51F4" w:rsidRDefault="005B51F4" w:rsidP="005B51F4">
      <w:r w:rsidRPr="005B51F4">
        <w:t>Hệ thống cần đáp ứng các chức năng sau:</w:t>
      </w:r>
    </w:p>
    <w:p w14:paraId="6D6A3A5C" w14:textId="77777777" w:rsidR="005B51F4" w:rsidRPr="005B51F4" w:rsidRDefault="005B51F4" w:rsidP="005B51F4">
      <w:pPr>
        <w:numPr>
          <w:ilvl w:val="0"/>
          <w:numId w:val="32"/>
        </w:numPr>
        <w:tabs>
          <w:tab w:val="num" w:pos="720"/>
        </w:tabs>
      </w:pPr>
      <w:r w:rsidRPr="005B51F4">
        <w:t xml:space="preserve">Hiển thị danh sách camera quan sát. </w:t>
      </w:r>
    </w:p>
    <w:p w14:paraId="1F4DC90B" w14:textId="77777777" w:rsidR="005B51F4" w:rsidRPr="005B51F4" w:rsidRDefault="005B51F4" w:rsidP="005B51F4">
      <w:pPr>
        <w:numPr>
          <w:ilvl w:val="0"/>
          <w:numId w:val="32"/>
        </w:numPr>
        <w:tabs>
          <w:tab w:val="num" w:pos="720"/>
        </w:tabs>
      </w:pPr>
      <w:r w:rsidRPr="005B51F4">
        <w:t xml:space="preserve">Hiển thị hình ảnh sản phẩm. </w:t>
      </w:r>
    </w:p>
    <w:p w14:paraId="06267AF3" w14:textId="77777777" w:rsidR="005B51F4" w:rsidRPr="005B51F4" w:rsidRDefault="005B51F4" w:rsidP="005B51F4">
      <w:pPr>
        <w:numPr>
          <w:ilvl w:val="0"/>
          <w:numId w:val="32"/>
        </w:numPr>
        <w:tabs>
          <w:tab w:val="num" w:pos="720"/>
        </w:tabs>
      </w:pPr>
      <w:r w:rsidRPr="005B51F4">
        <w:t xml:space="preserve">Hiển thị giá bán. </w:t>
      </w:r>
    </w:p>
    <w:p w14:paraId="0D47687D" w14:textId="77777777" w:rsidR="005B51F4" w:rsidRPr="005B51F4" w:rsidRDefault="005B51F4" w:rsidP="005B51F4">
      <w:pPr>
        <w:numPr>
          <w:ilvl w:val="0"/>
          <w:numId w:val="32"/>
        </w:numPr>
        <w:tabs>
          <w:tab w:val="num" w:pos="720"/>
        </w:tabs>
      </w:pPr>
      <w:r w:rsidRPr="005B51F4">
        <w:t xml:space="preserve">Xem thông tin chi tiết sản phẩm. </w:t>
      </w:r>
    </w:p>
    <w:p w14:paraId="07803D55" w14:textId="77777777" w:rsidR="005B51F4" w:rsidRPr="005B51F4" w:rsidRDefault="005B51F4" w:rsidP="005B51F4">
      <w:pPr>
        <w:numPr>
          <w:ilvl w:val="0"/>
          <w:numId w:val="32"/>
        </w:numPr>
        <w:tabs>
          <w:tab w:val="num" w:pos="720"/>
        </w:tabs>
      </w:pPr>
      <w:r w:rsidRPr="005B51F4">
        <w:t xml:space="preserve">Tìm kiếm camera theo tên. </w:t>
      </w:r>
    </w:p>
    <w:p w14:paraId="5DBDA903" w14:textId="77777777" w:rsidR="005B51F4" w:rsidRPr="005B51F4" w:rsidRDefault="005B51F4" w:rsidP="005B51F4">
      <w:pPr>
        <w:numPr>
          <w:ilvl w:val="0"/>
          <w:numId w:val="32"/>
        </w:numPr>
        <w:tabs>
          <w:tab w:val="num" w:pos="720"/>
        </w:tabs>
      </w:pPr>
      <w:r w:rsidRPr="005B51F4">
        <w:t xml:space="preserve">Lọc camera theo hãng. </w:t>
      </w:r>
    </w:p>
    <w:p w14:paraId="5009CEB3" w14:textId="77777777" w:rsidR="005B51F4" w:rsidRPr="005B51F4" w:rsidRDefault="005B51F4" w:rsidP="005B51F4">
      <w:pPr>
        <w:numPr>
          <w:ilvl w:val="0"/>
          <w:numId w:val="32"/>
        </w:numPr>
        <w:tabs>
          <w:tab w:val="num" w:pos="720"/>
        </w:tabs>
      </w:pPr>
      <w:r w:rsidRPr="005B51F4">
        <w:t xml:space="preserve">Gửi thông tin liên hệ. </w:t>
      </w:r>
    </w:p>
    <w:p w14:paraId="234B9779" w14:textId="77777777" w:rsidR="005B51F4" w:rsidRPr="005B51F4" w:rsidRDefault="005B51F4" w:rsidP="005B51F4">
      <w:pPr>
        <w:numPr>
          <w:ilvl w:val="0"/>
          <w:numId w:val="32"/>
        </w:numPr>
        <w:tabs>
          <w:tab w:val="num" w:pos="720"/>
        </w:tabs>
      </w:pPr>
      <w:r w:rsidRPr="005B51F4">
        <w:t xml:space="preserve">Chuyển đổi giữa các trang. </w:t>
      </w:r>
    </w:p>
    <w:p w14:paraId="25FECCC2" w14:textId="77777777" w:rsidR="005B51F4" w:rsidRPr="005B51F4" w:rsidRDefault="005B51F4" w:rsidP="005B51F4">
      <w:pPr>
        <w:numPr>
          <w:ilvl w:val="0"/>
          <w:numId w:val="32"/>
        </w:numPr>
        <w:tabs>
          <w:tab w:val="num" w:pos="720"/>
        </w:tabs>
      </w:pPr>
      <w:r w:rsidRPr="005B51F4">
        <w:t>Hiển thị thông báo đặt hàng.</w:t>
      </w:r>
    </w:p>
    <w:p w14:paraId="6B2B91D9" w14:textId="77777777" w:rsidR="005B51F4" w:rsidRPr="005B51F4" w:rsidRDefault="005B51F4" w:rsidP="005B51F4"/>
    <w:p w14:paraId="74140662" w14:textId="77777777" w:rsidR="00D724C7" w:rsidRDefault="00FD44BF" w:rsidP="006A155F">
      <w:pPr>
        <w:pStyle w:val="Heading3"/>
        <w:ind w:left="0"/>
      </w:pPr>
      <w:bookmarkStart w:id="30" w:name="_Toc235096975"/>
      <w:r>
        <w:lastRenderedPageBreak/>
        <w:t>Yêu cầu phi chức năng</w:t>
      </w:r>
      <w:bookmarkEnd w:id="30"/>
    </w:p>
    <w:p w14:paraId="27F3A135" w14:textId="7206D84B" w:rsidR="005B51F4" w:rsidRPr="005B51F4" w:rsidRDefault="005B51F4" w:rsidP="005B51F4">
      <w:r w:rsidRPr="005B51F4">
        <w:t>Hệ thống cần đáp ứng các yêu cầu sau:</w:t>
      </w:r>
    </w:p>
    <w:p w14:paraId="487C2C25" w14:textId="77777777" w:rsidR="005B51F4" w:rsidRPr="005B51F4" w:rsidRDefault="005B51F4" w:rsidP="005B51F4">
      <w:pPr>
        <w:numPr>
          <w:ilvl w:val="0"/>
          <w:numId w:val="33"/>
        </w:numPr>
      </w:pPr>
      <w:r w:rsidRPr="005B51F4">
        <w:t xml:space="preserve">Giao diện thân thiện. </w:t>
      </w:r>
    </w:p>
    <w:p w14:paraId="5EB662A1" w14:textId="77777777" w:rsidR="005B51F4" w:rsidRPr="005B51F4" w:rsidRDefault="005B51F4" w:rsidP="005B51F4">
      <w:pPr>
        <w:numPr>
          <w:ilvl w:val="0"/>
          <w:numId w:val="33"/>
        </w:numPr>
      </w:pPr>
      <w:r w:rsidRPr="005B51F4">
        <w:t xml:space="preserve">Dễ sử dụng. </w:t>
      </w:r>
    </w:p>
    <w:p w14:paraId="15F29681" w14:textId="77777777" w:rsidR="005B51F4" w:rsidRPr="005B51F4" w:rsidRDefault="005B51F4" w:rsidP="005B51F4">
      <w:pPr>
        <w:numPr>
          <w:ilvl w:val="0"/>
          <w:numId w:val="33"/>
        </w:numPr>
      </w:pPr>
      <w:r w:rsidRPr="005B51F4">
        <w:t xml:space="preserve">Hiển thị tốt trên máy tính và điện thoại. </w:t>
      </w:r>
    </w:p>
    <w:p w14:paraId="16848871" w14:textId="77777777" w:rsidR="005B51F4" w:rsidRPr="005B51F4" w:rsidRDefault="005B51F4" w:rsidP="005B51F4">
      <w:pPr>
        <w:numPr>
          <w:ilvl w:val="0"/>
          <w:numId w:val="33"/>
        </w:numPr>
      </w:pPr>
      <w:r w:rsidRPr="005B51F4">
        <w:t xml:space="preserve">Tốc độ tải nhanh. </w:t>
      </w:r>
    </w:p>
    <w:p w14:paraId="757305A7" w14:textId="77777777" w:rsidR="005B51F4" w:rsidRPr="005B51F4" w:rsidRDefault="005B51F4" w:rsidP="005B51F4">
      <w:pPr>
        <w:numPr>
          <w:ilvl w:val="0"/>
          <w:numId w:val="33"/>
        </w:numPr>
      </w:pPr>
      <w:r w:rsidRPr="005B51F4">
        <w:t xml:space="preserve">Dễ bảo trì. </w:t>
      </w:r>
    </w:p>
    <w:p w14:paraId="58ACD71F" w14:textId="77777777" w:rsidR="005B51F4" w:rsidRPr="005B51F4" w:rsidRDefault="005B51F4" w:rsidP="005B51F4">
      <w:pPr>
        <w:numPr>
          <w:ilvl w:val="0"/>
          <w:numId w:val="33"/>
        </w:numPr>
      </w:pPr>
      <w:r w:rsidRPr="005B51F4">
        <w:t xml:space="preserve">Mã nguồn rõ ràng. </w:t>
      </w:r>
    </w:p>
    <w:p w14:paraId="744CF12C" w14:textId="1295CF18" w:rsidR="00D724C7" w:rsidRDefault="005B51F4" w:rsidP="005B51F4">
      <w:pPr>
        <w:numPr>
          <w:ilvl w:val="0"/>
          <w:numId w:val="33"/>
        </w:numPr>
      </w:pPr>
      <w:r w:rsidRPr="005B51F4">
        <w:t xml:space="preserve">Không yêu cầu cài đặt cơ sở dữ liệu. </w:t>
      </w:r>
    </w:p>
    <w:p w14:paraId="46CD17A0" w14:textId="77777777" w:rsidR="00FD44BF" w:rsidRDefault="004553D9" w:rsidP="006A155F">
      <w:pPr>
        <w:pStyle w:val="Heading2"/>
        <w:ind w:left="0"/>
      </w:pPr>
      <w:bookmarkStart w:id="31" w:name="_Toc235096976"/>
      <w:r>
        <w:t>Thiết kế dữ liệu</w:t>
      </w:r>
      <w:bookmarkEnd w:id="31"/>
    </w:p>
    <w:p w14:paraId="7A49332F" w14:textId="77777777" w:rsidR="005B51F4" w:rsidRDefault="005B51F4" w:rsidP="005B51F4">
      <w:pPr>
        <w:pStyle w:val="pdq2pgselectionanchorcontainer"/>
      </w:pPr>
      <w:r>
        <w:t>Do website không sử dụng MySQL nên dữ liệu được lưu dưới dạng mảng đối tượng JavaScript.</w:t>
      </w:r>
    </w:p>
    <w:p w14:paraId="653D78B9" w14:textId="77777777" w:rsidR="005B51F4" w:rsidRDefault="005B51F4" w:rsidP="005B51F4">
      <w:pPr>
        <w:pStyle w:val="NormalWeb"/>
      </w:pPr>
      <w:r>
        <w:t>Ví dụ:</w:t>
      </w:r>
    </w:p>
    <w:p w14:paraId="7327F20B" w14:textId="77777777" w:rsidR="00336816" w:rsidRDefault="00336816" w:rsidP="00336816">
      <w:pPr>
        <w:pStyle w:val="manguon"/>
      </w:pPr>
      <w:r>
        <w:t>const products=[</w:t>
      </w:r>
    </w:p>
    <w:p w14:paraId="5E7D8628" w14:textId="77777777" w:rsidR="00336816" w:rsidRDefault="00336816" w:rsidP="00336816">
      <w:pPr>
        <w:pStyle w:val="manguon"/>
      </w:pPr>
      <w:r>
        <w:t>{</w:t>
      </w:r>
    </w:p>
    <w:p w14:paraId="1090979B" w14:textId="77777777" w:rsidR="00336816" w:rsidRDefault="00336816" w:rsidP="00336816">
      <w:pPr>
        <w:pStyle w:val="manguon"/>
      </w:pPr>
      <w:r>
        <w:t>id:1,</w:t>
      </w:r>
    </w:p>
    <w:p w14:paraId="1614DE71" w14:textId="77777777" w:rsidR="00336816" w:rsidRDefault="00336816" w:rsidP="00336816">
      <w:pPr>
        <w:pStyle w:val="manguon"/>
      </w:pPr>
      <w:r>
        <w:t>name:"Hikvision DS-2CD1023G0E-I",</w:t>
      </w:r>
    </w:p>
    <w:p w14:paraId="39A65351" w14:textId="77777777" w:rsidR="00336816" w:rsidRDefault="00336816" w:rsidP="00336816">
      <w:pPr>
        <w:pStyle w:val="manguon"/>
      </w:pPr>
      <w:r>
        <w:t>price:"950000",</w:t>
      </w:r>
    </w:p>
    <w:p w14:paraId="3CD72218" w14:textId="77777777" w:rsidR="00336816" w:rsidRDefault="00336816" w:rsidP="00336816">
      <w:pPr>
        <w:pStyle w:val="manguon"/>
      </w:pPr>
      <w:r>
        <w:t>brand:"Hikvision",</w:t>
      </w:r>
    </w:p>
    <w:p w14:paraId="2443BA21" w14:textId="77777777" w:rsidR="00336816" w:rsidRDefault="00336816" w:rsidP="00336816">
      <w:pPr>
        <w:pStyle w:val="manguon"/>
      </w:pPr>
      <w:r>
        <w:t>image:"hikvision.jpg",</w:t>
      </w:r>
    </w:p>
    <w:p w14:paraId="55483B6F" w14:textId="77777777" w:rsidR="00336816" w:rsidRDefault="00336816" w:rsidP="00336816">
      <w:pPr>
        <w:pStyle w:val="manguon"/>
      </w:pPr>
      <w:r>
        <w:t>description:"Camera IP 2MP"</w:t>
      </w:r>
    </w:p>
    <w:p w14:paraId="4F1CFB0C" w14:textId="77777777" w:rsidR="00336816" w:rsidRDefault="00336816" w:rsidP="00336816">
      <w:pPr>
        <w:pStyle w:val="manguon"/>
      </w:pPr>
      <w:r>
        <w:t>}</w:t>
      </w:r>
    </w:p>
    <w:p w14:paraId="45102BAB" w14:textId="25D7E084" w:rsidR="00080838" w:rsidRPr="00080838" w:rsidRDefault="00336816" w:rsidP="00336816">
      <w:pPr>
        <w:pStyle w:val="manguon"/>
      </w:pPr>
      <w:r>
        <w:t>];</w:t>
      </w:r>
    </w:p>
    <w:p w14:paraId="30A45EA8" w14:textId="7EE8D646" w:rsidR="00560591" w:rsidRDefault="004553D9" w:rsidP="00560591">
      <w:pPr>
        <w:pStyle w:val="Heading3"/>
        <w:ind w:left="0"/>
      </w:pPr>
      <w:bookmarkStart w:id="32" w:name="_Toc235096977"/>
      <w:r>
        <w:t xml:space="preserve">Cấu trúc </w:t>
      </w:r>
      <w:r w:rsidR="005B51F4">
        <w:t>lưu trữ dữ liệu</w:t>
      </w:r>
      <w:bookmarkEnd w:id="32"/>
    </w:p>
    <w:p w14:paraId="422106E8" w14:textId="6F696AB6" w:rsidR="00336816" w:rsidRPr="00336816" w:rsidRDefault="00EC6389" w:rsidP="00EC6389">
      <w:pPr>
        <w:pStyle w:val="Caption"/>
      </w:pPr>
      <w:r>
        <w:t xml:space="preserve">Bảng. </w:t>
      </w:r>
      <w:r>
        <w:fldChar w:fldCharType="begin"/>
      </w:r>
      <w:r>
        <w:instrText xml:space="preserve"> SEQ Bảng. \* ARABIC </w:instrText>
      </w:r>
      <w:r>
        <w:fldChar w:fldCharType="separate"/>
      </w:r>
      <w:r>
        <w:rPr>
          <w:noProof/>
        </w:rPr>
        <w:t>1</w:t>
      </w:r>
      <w:r>
        <w:fldChar w:fldCharType="end"/>
      </w:r>
      <w:r>
        <w:t>Dữ liệu</w:t>
      </w:r>
    </w:p>
    <w:tbl>
      <w:tblPr>
        <w:tblStyle w:val="TableGrid"/>
        <w:tblW w:w="8826" w:type="dxa"/>
        <w:tblLook w:val="04A0" w:firstRow="1" w:lastRow="0" w:firstColumn="1" w:lastColumn="0" w:noHBand="0" w:noVBand="1"/>
      </w:tblPr>
      <w:tblGrid>
        <w:gridCol w:w="680"/>
        <w:gridCol w:w="2434"/>
        <w:gridCol w:w="3536"/>
        <w:gridCol w:w="2176"/>
      </w:tblGrid>
      <w:tr w:rsidR="005B51F4" w14:paraId="11CAEB06" w14:textId="77777777" w:rsidTr="005B51F4">
        <w:trPr>
          <w:trHeight w:val="307"/>
        </w:trPr>
        <w:tc>
          <w:tcPr>
            <w:tcW w:w="680" w:type="dxa"/>
          </w:tcPr>
          <w:p w14:paraId="7F61B54E" w14:textId="5890727E" w:rsidR="005B51F4" w:rsidRDefault="005B51F4" w:rsidP="005B51F4">
            <w:r>
              <w:t>STT</w:t>
            </w:r>
          </w:p>
        </w:tc>
        <w:tc>
          <w:tcPr>
            <w:tcW w:w="2434" w:type="dxa"/>
          </w:tcPr>
          <w:p w14:paraId="62757A4E" w14:textId="5A55500D" w:rsidR="005B51F4" w:rsidRDefault="005B51F4" w:rsidP="005B51F4">
            <w:r w:rsidRPr="005B51F4">
              <w:t>Thuộc tính</w:t>
            </w:r>
          </w:p>
        </w:tc>
        <w:tc>
          <w:tcPr>
            <w:tcW w:w="3536" w:type="dxa"/>
          </w:tcPr>
          <w:p w14:paraId="4FE1DDAC" w14:textId="22992CFE" w:rsidR="005B51F4" w:rsidRDefault="005B51F4" w:rsidP="005B51F4">
            <w:r w:rsidRPr="005B51F4">
              <w:t>Kiểu dữ liệu</w:t>
            </w:r>
          </w:p>
        </w:tc>
        <w:tc>
          <w:tcPr>
            <w:tcW w:w="2176" w:type="dxa"/>
          </w:tcPr>
          <w:p w14:paraId="2701F96F" w14:textId="5F07AEE6" w:rsidR="005B51F4" w:rsidRDefault="005B51F4" w:rsidP="005B51F4">
            <w:r w:rsidRPr="005B51F4">
              <w:t>Ý nghĩa</w:t>
            </w:r>
          </w:p>
        </w:tc>
      </w:tr>
      <w:tr w:rsidR="00560591" w14:paraId="4322A28F" w14:textId="77777777" w:rsidTr="00560591">
        <w:trPr>
          <w:trHeight w:val="328"/>
        </w:trPr>
        <w:tc>
          <w:tcPr>
            <w:tcW w:w="680" w:type="dxa"/>
          </w:tcPr>
          <w:p w14:paraId="30A6F489" w14:textId="388534AC" w:rsidR="00560591" w:rsidRDefault="00560591" w:rsidP="00560591">
            <w:r>
              <w:t>1</w:t>
            </w:r>
          </w:p>
        </w:tc>
        <w:tc>
          <w:tcPr>
            <w:tcW w:w="2434" w:type="dxa"/>
          </w:tcPr>
          <w:p w14:paraId="0FFFFDD2" w14:textId="027FADAD" w:rsidR="00560591" w:rsidRDefault="00560591" w:rsidP="00560591">
            <w:r w:rsidRPr="00560591">
              <w:t>id</w:t>
            </w:r>
          </w:p>
        </w:tc>
        <w:tc>
          <w:tcPr>
            <w:tcW w:w="3536" w:type="dxa"/>
          </w:tcPr>
          <w:p w14:paraId="6AB910CB" w14:textId="1FCBC266" w:rsidR="00560591" w:rsidRDefault="00560591" w:rsidP="00560591">
            <w:r w:rsidRPr="00560591">
              <w:t>Number</w:t>
            </w:r>
          </w:p>
        </w:tc>
        <w:tc>
          <w:tcPr>
            <w:tcW w:w="2176" w:type="dxa"/>
          </w:tcPr>
          <w:p w14:paraId="58C61BBA" w14:textId="21C7D281" w:rsidR="00560591" w:rsidRPr="00560591" w:rsidRDefault="00560591" w:rsidP="00560591">
            <w:pPr>
              <w:rPr>
                <w:b/>
                <w:bCs/>
              </w:rPr>
            </w:pPr>
            <w:r w:rsidRPr="00560591">
              <w:t>Mã sản phẩm</w:t>
            </w:r>
          </w:p>
        </w:tc>
      </w:tr>
      <w:tr w:rsidR="005B51F4" w14:paraId="7448908E" w14:textId="77777777" w:rsidTr="005B51F4">
        <w:trPr>
          <w:trHeight w:val="307"/>
        </w:trPr>
        <w:tc>
          <w:tcPr>
            <w:tcW w:w="680" w:type="dxa"/>
          </w:tcPr>
          <w:p w14:paraId="22C328AF" w14:textId="697B986C" w:rsidR="005B51F4" w:rsidRDefault="005B51F4" w:rsidP="005B51F4">
            <w:r>
              <w:t>2</w:t>
            </w:r>
          </w:p>
        </w:tc>
        <w:tc>
          <w:tcPr>
            <w:tcW w:w="2434" w:type="dxa"/>
          </w:tcPr>
          <w:p w14:paraId="33FC8828" w14:textId="3D67DED4" w:rsidR="005B51F4" w:rsidRDefault="00560591" w:rsidP="005B51F4">
            <w:r w:rsidRPr="00560591">
              <w:t>name</w:t>
            </w:r>
          </w:p>
        </w:tc>
        <w:tc>
          <w:tcPr>
            <w:tcW w:w="3536" w:type="dxa"/>
          </w:tcPr>
          <w:p w14:paraId="7A00446A" w14:textId="488C95BB" w:rsidR="005B51F4" w:rsidRDefault="00560591" w:rsidP="005B51F4">
            <w:r w:rsidRPr="00560591">
              <w:t>String</w:t>
            </w:r>
          </w:p>
        </w:tc>
        <w:tc>
          <w:tcPr>
            <w:tcW w:w="2176" w:type="dxa"/>
          </w:tcPr>
          <w:p w14:paraId="774D8732" w14:textId="53FC9FC7" w:rsidR="005B51F4" w:rsidRDefault="00560591" w:rsidP="005B51F4">
            <w:r w:rsidRPr="00560591">
              <w:t>Tên camera</w:t>
            </w:r>
          </w:p>
        </w:tc>
      </w:tr>
      <w:tr w:rsidR="005B51F4" w14:paraId="358E679E" w14:textId="77777777" w:rsidTr="005B51F4">
        <w:trPr>
          <w:trHeight w:val="307"/>
        </w:trPr>
        <w:tc>
          <w:tcPr>
            <w:tcW w:w="680" w:type="dxa"/>
          </w:tcPr>
          <w:p w14:paraId="1EDEA07B" w14:textId="4593480B" w:rsidR="005B51F4" w:rsidRDefault="005B51F4" w:rsidP="005B51F4">
            <w:r>
              <w:t>3</w:t>
            </w:r>
          </w:p>
        </w:tc>
        <w:tc>
          <w:tcPr>
            <w:tcW w:w="2434" w:type="dxa"/>
          </w:tcPr>
          <w:p w14:paraId="5DBF6320" w14:textId="21891B2D" w:rsidR="005B51F4" w:rsidRDefault="00560591" w:rsidP="005B51F4">
            <w:r w:rsidRPr="00560591">
              <w:t>price</w:t>
            </w:r>
          </w:p>
        </w:tc>
        <w:tc>
          <w:tcPr>
            <w:tcW w:w="3536" w:type="dxa"/>
          </w:tcPr>
          <w:p w14:paraId="124AB7AB" w14:textId="1D56E3E6" w:rsidR="005B51F4" w:rsidRDefault="00560591" w:rsidP="005B51F4">
            <w:r w:rsidRPr="00560591">
              <w:t>String</w:t>
            </w:r>
          </w:p>
        </w:tc>
        <w:tc>
          <w:tcPr>
            <w:tcW w:w="2176" w:type="dxa"/>
          </w:tcPr>
          <w:p w14:paraId="5774C3F5" w14:textId="334FFBBC" w:rsidR="005B51F4" w:rsidRDefault="00560591" w:rsidP="005B51F4">
            <w:r w:rsidRPr="00560591">
              <w:t>Giá bán</w:t>
            </w:r>
          </w:p>
        </w:tc>
      </w:tr>
      <w:tr w:rsidR="005B51F4" w14:paraId="4D17D57C" w14:textId="77777777" w:rsidTr="005B51F4">
        <w:trPr>
          <w:trHeight w:val="307"/>
        </w:trPr>
        <w:tc>
          <w:tcPr>
            <w:tcW w:w="680" w:type="dxa"/>
          </w:tcPr>
          <w:p w14:paraId="08D7E566" w14:textId="3E3F9B8C" w:rsidR="005B51F4" w:rsidRDefault="005B51F4" w:rsidP="005B51F4">
            <w:r>
              <w:t>4</w:t>
            </w:r>
          </w:p>
        </w:tc>
        <w:tc>
          <w:tcPr>
            <w:tcW w:w="2434" w:type="dxa"/>
          </w:tcPr>
          <w:p w14:paraId="5D881E18" w14:textId="004E1698" w:rsidR="005B51F4" w:rsidRDefault="00560591" w:rsidP="005B51F4">
            <w:r w:rsidRPr="00560591">
              <w:t>image</w:t>
            </w:r>
          </w:p>
        </w:tc>
        <w:tc>
          <w:tcPr>
            <w:tcW w:w="3536" w:type="dxa"/>
          </w:tcPr>
          <w:p w14:paraId="49F766B8" w14:textId="41C60506" w:rsidR="005B51F4" w:rsidRDefault="00560591" w:rsidP="005B51F4">
            <w:r w:rsidRPr="00560591">
              <w:t>String</w:t>
            </w:r>
          </w:p>
        </w:tc>
        <w:tc>
          <w:tcPr>
            <w:tcW w:w="2176" w:type="dxa"/>
          </w:tcPr>
          <w:p w14:paraId="332C7F2E" w14:textId="3CCA8244" w:rsidR="005B51F4" w:rsidRDefault="00560591" w:rsidP="005B51F4">
            <w:r w:rsidRPr="00560591">
              <w:t>Đường dẫn hình ảnh</w:t>
            </w:r>
          </w:p>
        </w:tc>
      </w:tr>
      <w:tr w:rsidR="005B51F4" w14:paraId="1A14CF21" w14:textId="77777777" w:rsidTr="005B51F4">
        <w:trPr>
          <w:trHeight w:val="293"/>
        </w:trPr>
        <w:tc>
          <w:tcPr>
            <w:tcW w:w="680" w:type="dxa"/>
          </w:tcPr>
          <w:p w14:paraId="3329FB88" w14:textId="293F23A0" w:rsidR="005B51F4" w:rsidRDefault="005B51F4" w:rsidP="005B51F4">
            <w:r>
              <w:t>5</w:t>
            </w:r>
          </w:p>
        </w:tc>
        <w:tc>
          <w:tcPr>
            <w:tcW w:w="2434" w:type="dxa"/>
          </w:tcPr>
          <w:p w14:paraId="6CA34FCB" w14:textId="65DA7CD3" w:rsidR="005B51F4" w:rsidRDefault="00560591" w:rsidP="005B51F4">
            <w:r w:rsidRPr="00560591">
              <w:t>brand</w:t>
            </w:r>
          </w:p>
        </w:tc>
        <w:tc>
          <w:tcPr>
            <w:tcW w:w="3536" w:type="dxa"/>
          </w:tcPr>
          <w:p w14:paraId="50391236" w14:textId="33CC89AF" w:rsidR="005B51F4" w:rsidRDefault="00560591" w:rsidP="005B51F4">
            <w:r w:rsidRPr="00560591">
              <w:t>String</w:t>
            </w:r>
          </w:p>
        </w:tc>
        <w:tc>
          <w:tcPr>
            <w:tcW w:w="2176" w:type="dxa"/>
          </w:tcPr>
          <w:p w14:paraId="387C7803" w14:textId="7C483636" w:rsidR="005B51F4" w:rsidRDefault="00560591" w:rsidP="005B51F4">
            <w:r w:rsidRPr="00560591">
              <w:t>Hãng sản xuất</w:t>
            </w:r>
          </w:p>
        </w:tc>
      </w:tr>
      <w:tr w:rsidR="005B51F4" w14:paraId="16589F92" w14:textId="77777777" w:rsidTr="005B51F4">
        <w:trPr>
          <w:trHeight w:val="345"/>
        </w:trPr>
        <w:tc>
          <w:tcPr>
            <w:tcW w:w="680" w:type="dxa"/>
          </w:tcPr>
          <w:p w14:paraId="2B5AD5C5" w14:textId="76467BD3" w:rsidR="005B51F4" w:rsidRDefault="005B51F4" w:rsidP="005B51F4">
            <w:r>
              <w:t>6</w:t>
            </w:r>
          </w:p>
        </w:tc>
        <w:tc>
          <w:tcPr>
            <w:tcW w:w="2434" w:type="dxa"/>
          </w:tcPr>
          <w:p w14:paraId="56C7A38F" w14:textId="69FD2F26" w:rsidR="005B51F4" w:rsidRDefault="00560591" w:rsidP="005B51F4">
            <w:r w:rsidRPr="00560591">
              <w:t>description</w:t>
            </w:r>
          </w:p>
        </w:tc>
        <w:tc>
          <w:tcPr>
            <w:tcW w:w="3536" w:type="dxa"/>
          </w:tcPr>
          <w:p w14:paraId="43DA793E" w14:textId="2FF21681" w:rsidR="005B51F4" w:rsidRDefault="00560591" w:rsidP="005B51F4">
            <w:r w:rsidRPr="00560591">
              <w:t>String</w:t>
            </w:r>
          </w:p>
        </w:tc>
        <w:tc>
          <w:tcPr>
            <w:tcW w:w="2176" w:type="dxa"/>
          </w:tcPr>
          <w:p w14:paraId="2F6A26A0" w14:textId="4706F27F" w:rsidR="005B51F4" w:rsidRDefault="00560591" w:rsidP="005B51F4">
            <w:r w:rsidRPr="00560591">
              <w:t>Mô tả sản phẩm</w:t>
            </w:r>
          </w:p>
        </w:tc>
      </w:tr>
    </w:tbl>
    <w:p w14:paraId="7D93E6B4" w14:textId="77777777" w:rsidR="005B51F4" w:rsidRPr="005B51F4" w:rsidRDefault="005B51F4" w:rsidP="005B51F4"/>
    <w:p w14:paraId="2B6A52C7" w14:textId="77777777" w:rsidR="00EC6389" w:rsidRDefault="004553D9" w:rsidP="002D378E">
      <w:pPr>
        <w:pStyle w:val="Heading3"/>
        <w:ind w:left="0"/>
      </w:pPr>
      <w:bookmarkStart w:id="33" w:name="_Toc235096978"/>
      <w:r>
        <w:t>Đặc tả chi tiết</w:t>
      </w:r>
      <w:bookmarkEnd w:id="33"/>
    </w:p>
    <w:p w14:paraId="642B031D" w14:textId="4B425E79" w:rsidR="002D378E" w:rsidRPr="00EC6389" w:rsidRDefault="00EC6389" w:rsidP="00EC6389">
      <w:pPr>
        <w:pStyle w:val="Caption"/>
        <w:rPr>
          <w:b/>
          <w:bCs/>
        </w:rPr>
      </w:pPr>
      <w:r>
        <w:rPr>
          <w:bCs/>
        </w:rPr>
        <w:t xml:space="preserve">       </w:t>
      </w:r>
      <w:r w:rsidRPr="00EC6389">
        <w:rPr>
          <w:b/>
          <w:bCs/>
        </w:rPr>
        <w:t xml:space="preserve"> </w:t>
      </w:r>
      <w:r>
        <w:t xml:space="preserve">Bảng. </w:t>
      </w:r>
      <w:r>
        <w:fldChar w:fldCharType="begin"/>
      </w:r>
      <w:r>
        <w:instrText xml:space="preserve"> SEQ Bảng. \* ARABIC </w:instrText>
      </w:r>
      <w:r>
        <w:fldChar w:fldCharType="separate"/>
      </w:r>
      <w:r>
        <w:rPr>
          <w:noProof/>
        </w:rPr>
        <w:t>2</w:t>
      </w:r>
      <w:r>
        <w:fldChar w:fldCharType="end"/>
      </w:r>
      <w:r w:rsidR="00336816" w:rsidRPr="00EC6389">
        <w:t>Mô tả các thuộc tính</w:t>
      </w:r>
    </w:p>
    <w:tbl>
      <w:tblPr>
        <w:tblStyle w:val="TableGrid"/>
        <w:tblW w:w="0" w:type="auto"/>
        <w:tblLook w:val="04A0" w:firstRow="1" w:lastRow="0" w:firstColumn="1" w:lastColumn="0" w:noHBand="0" w:noVBand="1"/>
      </w:tblPr>
      <w:tblGrid>
        <w:gridCol w:w="3539"/>
        <w:gridCol w:w="3402"/>
      </w:tblGrid>
      <w:tr w:rsidR="00336816" w:rsidRPr="00336816" w14:paraId="3730997B" w14:textId="77777777" w:rsidTr="00336816">
        <w:tc>
          <w:tcPr>
            <w:tcW w:w="3539" w:type="dxa"/>
          </w:tcPr>
          <w:p w14:paraId="7C267BBB" w14:textId="7A66B8F1" w:rsidR="00336816" w:rsidRPr="00336816" w:rsidRDefault="00336816" w:rsidP="002D378E">
            <w:pPr>
              <w:rPr>
                <w:b/>
                <w:bCs/>
              </w:rPr>
            </w:pPr>
            <w:r w:rsidRPr="00336816">
              <w:rPr>
                <w:b/>
                <w:bCs/>
              </w:rPr>
              <w:t>Thuộc tính</w:t>
            </w:r>
          </w:p>
        </w:tc>
        <w:tc>
          <w:tcPr>
            <w:tcW w:w="3402" w:type="dxa"/>
          </w:tcPr>
          <w:p w14:paraId="6B65B07D" w14:textId="01B18DC2" w:rsidR="00336816" w:rsidRPr="00336816" w:rsidRDefault="00336816" w:rsidP="002D378E">
            <w:pPr>
              <w:rPr>
                <w:b/>
                <w:bCs/>
              </w:rPr>
            </w:pPr>
            <w:r w:rsidRPr="00336816">
              <w:rPr>
                <w:b/>
                <w:bCs/>
              </w:rPr>
              <w:t>Mô tả</w:t>
            </w:r>
          </w:p>
        </w:tc>
      </w:tr>
      <w:tr w:rsidR="00336816" w14:paraId="0EBCD67E" w14:textId="77777777" w:rsidTr="00336816">
        <w:tc>
          <w:tcPr>
            <w:tcW w:w="3539" w:type="dxa"/>
          </w:tcPr>
          <w:p w14:paraId="5E7CD714" w14:textId="11208289" w:rsidR="00336816" w:rsidRDefault="00336816" w:rsidP="002D378E">
            <w:r w:rsidRPr="00336816">
              <w:t>id</w:t>
            </w:r>
          </w:p>
        </w:tc>
        <w:tc>
          <w:tcPr>
            <w:tcW w:w="3402" w:type="dxa"/>
          </w:tcPr>
          <w:p w14:paraId="7653FA78" w14:textId="7E3C7BC4" w:rsidR="00336816" w:rsidRDefault="00336816" w:rsidP="002D378E">
            <w:r w:rsidRPr="00336816">
              <w:t>Mã sản phẩm duy nhất</w:t>
            </w:r>
          </w:p>
        </w:tc>
      </w:tr>
      <w:tr w:rsidR="00336816" w14:paraId="3CA36225" w14:textId="77777777" w:rsidTr="00336816">
        <w:tc>
          <w:tcPr>
            <w:tcW w:w="3539" w:type="dxa"/>
          </w:tcPr>
          <w:p w14:paraId="7D7D4DDA" w14:textId="1918733B" w:rsidR="00336816" w:rsidRDefault="00336816" w:rsidP="002D378E">
            <w:r w:rsidRPr="00336816">
              <w:t>name</w:t>
            </w:r>
          </w:p>
        </w:tc>
        <w:tc>
          <w:tcPr>
            <w:tcW w:w="3402" w:type="dxa"/>
          </w:tcPr>
          <w:p w14:paraId="4B20993C" w14:textId="5E27FBD1" w:rsidR="00336816" w:rsidRDefault="0035206C" w:rsidP="002D378E">
            <w:r w:rsidRPr="0035206C">
              <w:t>Tên camera</w:t>
            </w:r>
          </w:p>
        </w:tc>
      </w:tr>
      <w:tr w:rsidR="00336816" w14:paraId="12DAD666" w14:textId="77777777" w:rsidTr="00336816">
        <w:tc>
          <w:tcPr>
            <w:tcW w:w="3539" w:type="dxa"/>
          </w:tcPr>
          <w:p w14:paraId="62F90CFE" w14:textId="4F2C8976" w:rsidR="00336816" w:rsidRDefault="00336816" w:rsidP="002D378E">
            <w:r w:rsidRPr="00336816">
              <w:t>price</w:t>
            </w:r>
          </w:p>
        </w:tc>
        <w:tc>
          <w:tcPr>
            <w:tcW w:w="3402" w:type="dxa"/>
          </w:tcPr>
          <w:p w14:paraId="0774472A" w14:textId="2B6748DF" w:rsidR="00336816" w:rsidRDefault="0035206C" w:rsidP="002D378E">
            <w:r w:rsidRPr="0035206C">
              <w:t>Giá bán sản phẩm</w:t>
            </w:r>
          </w:p>
        </w:tc>
      </w:tr>
      <w:tr w:rsidR="00336816" w14:paraId="6562FEB0" w14:textId="77777777" w:rsidTr="00336816">
        <w:tc>
          <w:tcPr>
            <w:tcW w:w="3539" w:type="dxa"/>
          </w:tcPr>
          <w:p w14:paraId="705FCD1C" w14:textId="01B055A8" w:rsidR="00336816" w:rsidRDefault="00336816" w:rsidP="002D378E">
            <w:r w:rsidRPr="00336816">
              <w:t>brand</w:t>
            </w:r>
          </w:p>
        </w:tc>
        <w:tc>
          <w:tcPr>
            <w:tcW w:w="3402" w:type="dxa"/>
          </w:tcPr>
          <w:p w14:paraId="264CA502" w14:textId="2D1FEF9F" w:rsidR="00336816" w:rsidRDefault="0035206C" w:rsidP="002D378E">
            <w:r w:rsidRPr="0035206C">
              <w:t>Tên hãng</w:t>
            </w:r>
          </w:p>
        </w:tc>
      </w:tr>
      <w:tr w:rsidR="00336816" w14:paraId="2D10F61D" w14:textId="77777777" w:rsidTr="00336816">
        <w:tc>
          <w:tcPr>
            <w:tcW w:w="3539" w:type="dxa"/>
          </w:tcPr>
          <w:p w14:paraId="21D19249" w14:textId="55E6F7AD" w:rsidR="00336816" w:rsidRDefault="00336816" w:rsidP="002D378E">
            <w:r w:rsidRPr="00336816">
              <w:t>image</w:t>
            </w:r>
          </w:p>
        </w:tc>
        <w:tc>
          <w:tcPr>
            <w:tcW w:w="3402" w:type="dxa"/>
          </w:tcPr>
          <w:p w14:paraId="7FE5C705" w14:textId="62DE0DE7" w:rsidR="00336816" w:rsidRDefault="0035206C" w:rsidP="002D378E">
            <w:r w:rsidRPr="0035206C">
              <w:t>Đường dẫn ảnh</w:t>
            </w:r>
          </w:p>
        </w:tc>
      </w:tr>
      <w:tr w:rsidR="00336816" w14:paraId="2C23E56B" w14:textId="77777777" w:rsidTr="00336816">
        <w:tc>
          <w:tcPr>
            <w:tcW w:w="3539" w:type="dxa"/>
          </w:tcPr>
          <w:p w14:paraId="0DE9E3AD" w14:textId="439361A2" w:rsidR="00336816" w:rsidRPr="00336816" w:rsidRDefault="00336816" w:rsidP="002D378E">
            <w:r w:rsidRPr="00336816">
              <w:t>description</w:t>
            </w:r>
          </w:p>
        </w:tc>
        <w:tc>
          <w:tcPr>
            <w:tcW w:w="3402" w:type="dxa"/>
          </w:tcPr>
          <w:p w14:paraId="60D024E2" w14:textId="14D8A0E4" w:rsidR="00336816" w:rsidRDefault="0035206C" w:rsidP="002D378E">
            <w:r w:rsidRPr="0035206C">
              <w:t>Thông tin mô tả camera</w:t>
            </w:r>
          </w:p>
        </w:tc>
      </w:tr>
    </w:tbl>
    <w:p w14:paraId="4A939EBB" w14:textId="77777777" w:rsidR="002D378E" w:rsidRPr="002D378E" w:rsidRDefault="002D378E" w:rsidP="002D378E"/>
    <w:p w14:paraId="1C3D3F7B" w14:textId="77777777" w:rsidR="004553D9" w:rsidRDefault="004553D9" w:rsidP="004553D9">
      <w:pPr>
        <w:pStyle w:val="Heading2"/>
      </w:pPr>
      <w:bookmarkStart w:id="34" w:name="_Toc235096979"/>
      <w:r>
        <w:t>Thiết kế chức năng</w:t>
      </w:r>
      <w:bookmarkEnd w:id="34"/>
    </w:p>
    <w:p w14:paraId="5381ABA9" w14:textId="77777777" w:rsidR="0035206C" w:rsidRPr="0035206C" w:rsidRDefault="0035206C" w:rsidP="0035206C">
      <w:r w:rsidRPr="0035206C">
        <w:t>Website gồm các chức năng chính:</w:t>
      </w:r>
    </w:p>
    <w:p w14:paraId="30A34A36" w14:textId="77777777" w:rsidR="0035206C" w:rsidRPr="0035206C" w:rsidRDefault="0035206C" w:rsidP="0035206C">
      <w:pPr>
        <w:numPr>
          <w:ilvl w:val="0"/>
          <w:numId w:val="34"/>
        </w:numPr>
      </w:pPr>
      <w:r w:rsidRPr="0035206C">
        <w:t xml:space="preserve">Hiển thị sản phẩm. </w:t>
      </w:r>
    </w:p>
    <w:p w14:paraId="0362CEF7" w14:textId="77777777" w:rsidR="0035206C" w:rsidRPr="0035206C" w:rsidRDefault="0035206C" w:rsidP="0035206C">
      <w:pPr>
        <w:numPr>
          <w:ilvl w:val="0"/>
          <w:numId w:val="34"/>
        </w:numPr>
      </w:pPr>
      <w:r w:rsidRPr="0035206C">
        <w:t xml:space="preserve">Xem chi tiết. </w:t>
      </w:r>
    </w:p>
    <w:p w14:paraId="00AA88F1" w14:textId="77777777" w:rsidR="0035206C" w:rsidRPr="0035206C" w:rsidRDefault="0035206C" w:rsidP="0035206C">
      <w:pPr>
        <w:numPr>
          <w:ilvl w:val="0"/>
          <w:numId w:val="34"/>
        </w:numPr>
      </w:pPr>
      <w:r w:rsidRPr="0035206C">
        <w:t xml:space="preserve">Tìm kiếm. </w:t>
      </w:r>
    </w:p>
    <w:p w14:paraId="2954234D" w14:textId="77777777" w:rsidR="0035206C" w:rsidRPr="0035206C" w:rsidRDefault="0035206C" w:rsidP="0035206C">
      <w:pPr>
        <w:numPr>
          <w:ilvl w:val="0"/>
          <w:numId w:val="34"/>
        </w:numPr>
      </w:pPr>
      <w:r w:rsidRPr="0035206C">
        <w:t xml:space="preserve">Lọc sản phẩm. </w:t>
      </w:r>
    </w:p>
    <w:p w14:paraId="1BDAF8B9" w14:textId="77777777" w:rsidR="0035206C" w:rsidRPr="0035206C" w:rsidRDefault="0035206C" w:rsidP="0035206C">
      <w:pPr>
        <w:numPr>
          <w:ilvl w:val="0"/>
          <w:numId w:val="34"/>
        </w:numPr>
      </w:pPr>
      <w:r w:rsidRPr="0035206C">
        <w:t xml:space="preserve">Thêm sản phẩm. </w:t>
      </w:r>
    </w:p>
    <w:p w14:paraId="3A849594" w14:textId="77777777" w:rsidR="0035206C" w:rsidRPr="0035206C" w:rsidRDefault="0035206C" w:rsidP="0035206C">
      <w:pPr>
        <w:numPr>
          <w:ilvl w:val="0"/>
          <w:numId w:val="34"/>
        </w:numPr>
      </w:pPr>
      <w:r w:rsidRPr="0035206C">
        <w:t xml:space="preserve">Sửa sản phẩm. </w:t>
      </w:r>
    </w:p>
    <w:p w14:paraId="0B6B3216" w14:textId="77777777" w:rsidR="0035206C" w:rsidRPr="0035206C" w:rsidRDefault="0035206C" w:rsidP="0035206C">
      <w:pPr>
        <w:numPr>
          <w:ilvl w:val="0"/>
          <w:numId w:val="34"/>
        </w:numPr>
      </w:pPr>
      <w:r w:rsidRPr="0035206C">
        <w:t xml:space="preserve">Xóa sản phẩm. </w:t>
      </w:r>
    </w:p>
    <w:p w14:paraId="2A6D3396" w14:textId="77777777" w:rsidR="0035206C" w:rsidRPr="0035206C" w:rsidRDefault="0035206C" w:rsidP="0035206C">
      <w:pPr>
        <w:numPr>
          <w:ilvl w:val="0"/>
          <w:numId w:val="34"/>
        </w:numPr>
      </w:pPr>
      <w:r w:rsidRPr="0035206C">
        <w:t xml:space="preserve">Liên hệ. </w:t>
      </w:r>
    </w:p>
    <w:p w14:paraId="3A60C0CF" w14:textId="70A4EDA4" w:rsidR="0035206C" w:rsidRPr="0035206C" w:rsidRDefault="0035206C" w:rsidP="0035206C">
      <w:r w:rsidRPr="0035206C">
        <w:rPr>
          <w:b/>
          <w:bCs/>
        </w:rPr>
        <w:t xml:space="preserve"> Sơ đồ xử lý chức năng Hiển thị sản phẩm</w:t>
      </w:r>
    </w:p>
    <w:p w14:paraId="1092F09C" w14:textId="77777777" w:rsidR="0035206C" w:rsidRDefault="0035206C" w:rsidP="0035206C">
      <w:r>
        <w:t>Bắt đầu</w:t>
      </w:r>
    </w:p>
    <w:p w14:paraId="70255740" w14:textId="77777777" w:rsidR="0035206C" w:rsidRDefault="0035206C" w:rsidP="0035206C">
      <w:r>
        <w:t xml:space="preserve">     │</w:t>
      </w:r>
    </w:p>
    <w:p w14:paraId="6391367F" w14:textId="77777777" w:rsidR="0035206C" w:rsidRDefault="0035206C" w:rsidP="0035206C">
      <w:r>
        <w:t>Đọc mảng products</w:t>
      </w:r>
    </w:p>
    <w:p w14:paraId="54E496E7" w14:textId="77777777" w:rsidR="0035206C" w:rsidRDefault="0035206C" w:rsidP="0035206C">
      <w:r>
        <w:t xml:space="preserve">     │</w:t>
      </w:r>
    </w:p>
    <w:p w14:paraId="607E03EB" w14:textId="77777777" w:rsidR="0035206C" w:rsidRDefault="0035206C" w:rsidP="0035206C">
      <w:r>
        <w:t>Duyệt từng phần tử</w:t>
      </w:r>
    </w:p>
    <w:p w14:paraId="5D692CB4" w14:textId="77777777" w:rsidR="0035206C" w:rsidRDefault="0035206C" w:rsidP="0035206C">
      <w:r>
        <w:t xml:space="preserve">     │</w:t>
      </w:r>
    </w:p>
    <w:p w14:paraId="26E4E988" w14:textId="77777777" w:rsidR="0035206C" w:rsidRDefault="0035206C" w:rsidP="0035206C">
      <w:r>
        <w:t>Hiển thị sản phẩm</w:t>
      </w:r>
    </w:p>
    <w:p w14:paraId="36DFCEB7" w14:textId="77777777" w:rsidR="0035206C" w:rsidRDefault="0035206C" w:rsidP="0035206C">
      <w:r>
        <w:t xml:space="preserve">     │</w:t>
      </w:r>
    </w:p>
    <w:p w14:paraId="21B238E2" w14:textId="430A00D2" w:rsidR="0035206C" w:rsidRDefault="0035206C" w:rsidP="0035206C">
      <w:r>
        <w:t>Kết thúc</w:t>
      </w:r>
    </w:p>
    <w:p w14:paraId="34EDC388" w14:textId="04EE7F54" w:rsidR="0035206C" w:rsidRDefault="0035206C" w:rsidP="0035206C">
      <w:pPr>
        <w:rPr>
          <w:b/>
          <w:bCs/>
        </w:rPr>
      </w:pPr>
      <w:r w:rsidRPr="0035206C">
        <w:rPr>
          <w:b/>
          <w:bCs/>
        </w:rPr>
        <w:t>Sơ đồ xử lý chức năng Xem chi tiết</w:t>
      </w:r>
    </w:p>
    <w:p w14:paraId="1753F3AA" w14:textId="77777777" w:rsidR="0035206C" w:rsidRPr="0035206C" w:rsidRDefault="0035206C" w:rsidP="0035206C">
      <w:r w:rsidRPr="0035206C">
        <w:lastRenderedPageBreak/>
        <w:t>Bắt đầu</w:t>
      </w:r>
    </w:p>
    <w:p w14:paraId="0AB78D6A" w14:textId="77777777" w:rsidR="0035206C" w:rsidRPr="0035206C" w:rsidRDefault="0035206C" w:rsidP="0035206C">
      <w:r w:rsidRPr="0035206C">
        <w:t xml:space="preserve">     │</w:t>
      </w:r>
    </w:p>
    <w:p w14:paraId="3EB8C804" w14:textId="77777777" w:rsidR="0035206C" w:rsidRPr="0035206C" w:rsidRDefault="0035206C" w:rsidP="0035206C">
      <w:r w:rsidRPr="0035206C">
        <w:t>Người dùng nhấn Xem chi tiết</w:t>
      </w:r>
    </w:p>
    <w:p w14:paraId="51DE173F" w14:textId="77777777" w:rsidR="0035206C" w:rsidRPr="0035206C" w:rsidRDefault="0035206C" w:rsidP="0035206C">
      <w:r w:rsidRPr="0035206C">
        <w:t xml:space="preserve">     │</w:t>
      </w:r>
    </w:p>
    <w:p w14:paraId="502EA4E7" w14:textId="77777777" w:rsidR="0035206C" w:rsidRPr="0035206C" w:rsidRDefault="0035206C" w:rsidP="0035206C">
      <w:r w:rsidRPr="0035206C">
        <w:t>Lấy ID sản phẩm</w:t>
      </w:r>
    </w:p>
    <w:p w14:paraId="287903AB" w14:textId="77777777" w:rsidR="0035206C" w:rsidRPr="0035206C" w:rsidRDefault="0035206C" w:rsidP="0035206C">
      <w:r w:rsidRPr="0035206C">
        <w:t xml:space="preserve">     │</w:t>
      </w:r>
    </w:p>
    <w:p w14:paraId="458E711E" w14:textId="77777777" w:rsidR="0035206C" w:rsidRPr="0035206C" w:rsidRDefault="0035206C" w:rsidP="0035206C">
      <w:r w:rsidRPr="0035206C">
        <w:t>Tìm trong mảng</w:t>
      </w:r>
    </w:p>
    <w:p w14:paraId="04965602" w14:textId="77777777" w:rsidR="0035206C" w:rsidRPr="0035206C" w:rsidRDefault="0035206C" w:rsidP="0035206C">
      <w:r w:rsidRPr="0035206C">
        <w:t xml:space="preserve">     │</w:t>
      </w:r>
    </w:p>
    <w:p w14:paraId="166E307E" w14:textId="77777777" w:rsidR="0035206C" w:rsidRPr="0035206C" w:rsidRDefault="0035206C" w:rsidP="0035206C">
      <w:r w:rsidRPr="0035206C">
        <w:t>Hiển thị thông tin</w:t>
      </w:r>
    </w:p>
    <w:p w14:paraId="1C471A3B" w14:textId="77777777" w:rsidR="0035206C" w:rsidRPr="0035206C" w:rsidRDefault="0035206C" w:rsidP="0035206C">
      <w:r w:rsidRPr="0035206C">
        <w:t xml:space="preserve">     │</w:t>
      </w:r>
    </w:p>
    <w:p w14:paraId="3625F7DD" w14:textId="6EC615B5" w:rsidR="0035206C" w:rsidRDefault="0035206C" w:rsidP="0035206C">
      <w:r w:rsidRPr="0035206C">
        <w:t>Kết thúc</w:t>
      </w:r>
    </w:p>
    <w:p w14:paraId="4EE20EB3" w14:textId="51BE06C2" w:rsidR="0035206C" w:rsidRPr="0035206C" w:rsidRDefault="0035206C" w:rsidP="0035206C">
      <w:pPr>
        <w:rPr>
          <w:b/>
          <w:bCs/>
        </w:rPr>
      </w:pPr>
      <w:r w:rsidRPr="0035206C">
        <w:rPr>
          <w:b/>
          <w:bCs/>
        </w:rPr>
        <w:t>Sơ đồ xử lý chức năng Tìm kiếm</w:t>
      </w:r>
    </w:p>
    <w:p w14:paraId="2DA485F9" w14:textId="77777777" w:rsidR="0035206C" w:rsidRDefault="0035206C" w:rsidP="0035206C">
      <w:r>
        <w:t>Bắt đầu</w:t>
      </w:r>
    </w:p>
    <w:p w14:paraId="1BB46B44" w14:textId="77777777" w:rsidR="0035206C" w:rsidRDefault="0035206C" w:rsidP="0035206C">
      <w:r>
        <w:t xml:space="preserve">     │</w:t>
      </w:r>
    </w:p>
    <w:p w14:paraId="7383BFF4" w14:textId="77777777" w:rsidR="0035206C" w:rsidRDefault="0035206C" w:rsidP="0035206C">
      <w:r>
        <w:t>Nhập từ khóa</w:t>
      </w:r>
    </w:p>
    <w:p w14:paraId="2067F2F2" w14:textId="77777777" w:rsidR="0035206C" w:rsidRDefault="0035206C" w:rsidP="0035206C">
      <w:r>
        <w:t xml:space="preserve">     │</w:t>
      </w:r>
    </w:p>
    <w:p w14:paraId="4EDFF8C4" w14:textId="77777777" w:rsidR="0035206C" w:rsidRDefault="0035206C" w:rsidP="0035206C">
      <w:r>
        <w:t>So sánh tên camera</w:t>
      </w:r>
    </w:p>
    <w:p w14:paraId="015762A8" w14:textId="77777777" w:rsidR="0035206C" w:rsidRDefault="0035206C" w:rsidP="0035206C">
      <w:r>
        <w:t xml:space="preserve">     │</w:t>
      </w:r>
    </w:p>
    <w:p w14:paraId="10706648" w14:textId="77777777" w:rsidR="0035206C" w:rsidRDefault="0035206C" w:rsidP="0035206C">
      <w:r>
        <w:t>Có kết quả?</w:t>
      </w:r>
    </w:p>
    <w:p w14:paraId="431081D1" w14:textId="77777777" w:rsidR="0035206C" w:rsidRDefault="0035206C" w:rsidP="0035206C">
      <w:r>
        <w:t xml:space="preserve"> ┌──────┴──────┐</w:t>
      </w:r>
    </w:p>
    <w:p w14:paraId="6B5113F7" w14:textId="77777777" w:rsidR="0035206C" w:rsidRDefault="0035206C" w:rsidP="0035206C">
      <w:r>
        <w:t>Có           Không</w:t>
      </w:r>
    </w:p>
    <w:p w14:paraId="2077D595" w14:textId="77777777" w:rsidR="0035206C" w:rsidRDefault="0035206C" w:rsidP="0035206C">
      <w:r>
        <w:t xml:space="preserve"> │              │</w:t>
      </w:r>
    </w:p>
    <w:p w14:paraId="30496981" w14:textId="77777777" w:rsidR="0035206C" w:rsidRDefault="0035206C" w:rsidP="0035206C">
      <w:r>
        <w:t>Hiển thị     Thông báo</w:t>
      </w:r>
    </w:p>
    <w:p w14:paraId="0B61526F" w14:textId="77777777" w:rsidR="0035206C" w:rsidRDefault="0035206C" w:rsidP="0035206C">
      <w:r>
        <w:t xml:space="preserve"> │              │</w:t>
      </w:r>
    </w:p>
    <w:p w14:paraId="2FA41443" w14:textId="77777777" w:rsidR="0035206C" w:rsidRDefault="0035206C" w:rsidP="0035206C">
      <w:r>
        <w:t xml:space="preserve"> └──────┬──────┘</w:t>
      </w:r>
    </w:p>
    <w:p w14:paraId="44BEC4A9" w14:textId="44AA2110" w:rsidR="0035206C" w:rsidRDefault="0035206C" w:rsidP="0035206C">
      <w:r>
        <w:t xml:space="preserve">     Kết thúc</w:t>
      </w:r>
    </w:p>
    <w:p w14:paraId="3032000E" w14:textId="77777777" w:rsidR="0035206C" w:rsidRDefault="0035206C" w:rsidP="0035206C"/>
    <w:p w14:paraId="303D2FC6" w14:textId="77777777" w:rsidR="0035206C" w:rsidRDefault="0035206C" w:rsidP="0035206C"/>
    <w:p w14:paraId="48D4E7F3" w14:textId="77777777" w:rsidR="0035206C" w:rsidRDefault="0035206C" w:rsidP="0035206C"/>
    <w:p w14:paraId="6289CCDF" w14:textId="77777777" w:rsidR="0035206C" w:rsidRDefault="0035206C" w:rsidP="0035206C"/>
    <w:p w14:paraId="6D131199" w14:textId="77777777" w:rsidR="0035206C" w:rsidRDefault="0035206C" w:rsidP="0035206C"/>
    <w:p w14:paraId="6962135A" w14:textId="77777777" w:rsidR="0035206C" w:rsidRDefault="0035206C" w:rsidP="0035206C"/>
    <w:p w14:paraId="20B95BCA" w14:textId="49DEBAA1" w:rsidR="0035206C" w:rsidRPr="0035206C" w:rsidRDefault="0035206C" w:rsidP="0035206C">
      <w:pPr>
        <w:pStyle w:val="Heading2"/>
      </w:pPr>
      <w:bookmarkStart w:id="35" w:name="_Toc235096980"/>
      <w:r>
        <w:t>Thiết kế giao diện</w:t>
      </w:r>
      <w:bookmarkEnd w:id="35"/>
    </w:p>
    <w:p w14:paraId="7C12C484" w14:textId="77777777" w:rsidR="004553D9" w:rsidRDefault="004553D9" w:rsidP="00D2053D">
      <w:pPr>
        <w:pStyle w:val="Heading3"/>
        <w:ind w:left="0" w:firstLine="142"/>
      </w:pPr>
      <w:bookmarkStart w:id="36" w:name="_Toc235096981"/>
      <w:r>
        <w:t>Sơ đồ website</w:t>
      </w:r>
      <w:bookmarkEnd w:id="36"/>
    </w:p>
    <w:p w14:paraId="07A49F3C" w14:textId="77777777" w:rsidR="00AD25E4" w:rsidRDefault="00AD25E4" w:rsidP="00AD25E4">
      <w:r>
        <w:t>Trang chủ</w:t>
      </w:r>
    </w:p>
    <w:p w14:paraId="517D6476" w14:textId="77777777" w:rsidR="00AD25E4" w:rsidRDefault="00AD25E4" w:rsidP="00AD25E4">
      <w:r>
        <w:t>│</w:t>
      </w:r>
    </w:p>
    <w:p w14:paraId="5283EE63" w14:textId="77777777" w:rsidR="00AD25E4" w:rsidRDefault="00AD25E4" w:rsidP="00AD25E4">
      <w:r>
        <w:t>├── Giới thiệu</w:t>
      </w:r>
    </w:p>
    <w:p w14:paraId="2A5D3EE8" w14:textId="77777777" w:rsidR="00AD25E4" w:rsidRDefault="00AD25E4" w:rsidP="00AD25E4">
      <w:r>
        <w:t>│</w:t>
      </w:r>
    </w:p>
    <w:p w14:paraId="5643162F" w14:textId="77777777" w:rsidR="00AD25E4" w:rsidRDefault="00AD25E4" w:rsidP="00AD25E4">
      <w:r>
        <w:t>├── Sản phẩm</w:t>
      </w:r>
    </w:p>
    <w:p w14:paraId="66B6E2FC" w14:textId="77777777" w:rsidR="00AD25E4" w:rsidRDefault="00AD25E4" w:rsidP="00AD25E4">
      <w:r>
        <w:t>│      │</w:t>
      </w:r>
    </w:p>
    <w:p w14:paraId="112EDC8E" w14:textId="77777777" w:rsidR="00AD25E4" w:rsidRDefault="00AD25E4" w:rsidP="00AD25E4">
      <w:r>
        <w:t>│      └── Chi tiết sản phẩm</w:t>
      </w:r>
    </w:p>
    <w:p w14:paraId="4DCFE27E" w14:textId="77777777" w:rsidR="00AD25E4" w:rsidRDefault="00AD25E4" w:rsidP="00AD25E4">
      <w:r>
        <w:t>│</w:t>
      </w:r>
    </w:p>
    <w:p w14:paraId="2C010B3B" w14:textId="3B30CA60" w:rsidR="00AD25E4" w:rsidRPr="00AD25E4" w:rsidRDefault="00AD25E4" w:rsidP="00AD25E4">
      <w:r>
        <w:t>└── Liên hệ</w:t>
      </w:r>
    </w:p>
    <w:p w14:paraId="7709F782" w14:textId="4477B826" w:rsidR="002D378E" w:rsidRDefault="002D378E" w:rsidP="002D378E">
      <w:pPr>
        <w:pStyle w:val="noidung"/>
        <w:keepNext/>
      </w:pPr>
    </w:p>
    <w:p w14:paraId="5469244C" w14:textId="77777777" w:rsidR="002D378E" w:rsidRPr="002D378E" w:rsidRDefault="002D378E" w:rsidP="002D378E">
      <w:pPr>
        <w:pStyle w:val="Caption"/>
      </w:pPr>
      <w:r w:rsidRPr="002D378E">
        <w:t xml:space="preserve">Hình </w:t>
      </w:r>
      <w:r>
        <w:fldChar w:fldCharType="begin"/>
      </w:r>
      <w:r>
        <w:instrText xml:space="preserve"> STYLEREF 1 \s </w:instrText>
      </w:r>
      <w:r>
        <w:fldChar w:fldCharType="separate"/>
      </w:r>
      <w:r w:rsidR="000F223D">
        <w:rPr>
          <w:noProof/>
        </w:rPr>
        <w:t>3</w:t>
      </w:r>
      <w:r>
        <w:fldChar w:fldCharType="end"/>
      </w:r>
      <w:r w:rsidRPr="002D378E">
        <w:t>.</w:t>
      </w:r>
      <w:r>
        <w:fldChar w:fldCharType="begin"/>
      </w:r>
      <w:r>
        <w:instrText xml:space="preserve"> SEQ Hình \* ARABIC \s 1 </w:instrText>
      </w:r>
      <w:r>
        <w:fldChar w:fldCharType="separate"/>
      </w:r>
      <w:r w:rsidR="000F223D">
        <w:rPr>
          <w:noProof/>
        </w:rPr>
        <w:t>1</w:t>
      </w:r>
      <w:r>
        <w:fldChar w:fldCharType="end"/>
      </w:r>
      <w:r w:rsidRPr="002D378E">
        <w:t xml:space="preserve"> Nhập tiêu đề cho hình minh họa</w:t>
      </w:r>
    </w:p>
    <w:p w14:paraId="60A24B01" w14:textId="77777777" w:rsidR="004553D9" w:rsidRDefault="004553D9" w:rsidP="00D2053D">
      <w:pPr>
        <w:pStyle w:val="Heading3"/>
        <w:ind w:left="0"/>
      </w:pPr>
      <w:bookmarkStart w:id="37" w:name="_Toc235096982"/>
      <w:r>
        <w:t>Giao diện trang chủ</w:t>
      </w:r>
      <w:bookmarkEnd w:id="37"/>
    </w:p>
    <w:p w14:paraId="6C71A79C" w14:textId="77777777" w:rsidR="00944FFD" w:rsidRDefault="00944FFD" w:rsidP="00944FFD"/>
    <w:p w14:paraId="66512C15" w14:textId="59D08D1B" w:rsidR="00944FFD" w:rsidRDefault="00944FFD" w:rsidP="00944FFD">
      <w:r w:rsidRPr="00944FFD">
        <w:drawing>
          <wp:inline distT="0" distB="0" distL="0" distR="0" wp14:anchorId="346790BE" wp14:editId="162EEB14">
            <wp:extent cx="5580380" cy="2571115"/>
            <wp:effectExtent l="0" t="0" r="1270" b="635"/>
            <wp:docPr id="7005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686" name=""/>
                    <pic:cNvPicPr/>
                  </pic:nvPicPr>
                  <pic:blipFill>
                    <a:blip r:embed="rId11"/>
                    <a:stretch>
                      <a:fillRect/>
                    </a:stretch>
                  </pic:blipFill>
                  <pic:spPr>
                    <a:xfrm>
                      <a:off x="0" y="0"/>
                      <a:ext cx="5580380" cy="2571115"/>
                    </a:xfrm>
                    <a:prstGeom prst="rect">
                      <a:avLst/>
                    </a:prstGeom>
                  </pic:spPr>
                </pic:pic>
              </a:graphicData>
            </a:graphic>
          </wp:inline>
        </w:drawing>
      </w:r>
    </w:p>
    <w:p w14:paraId="22B41141" w14:textId="174BB14A" w:rsidR="00AD25E4" w:rsidRDefault="00AD25E4" w:rsidP="00AD25E4">
      <w:pPr>
        <w:pStyle w:val="Caption"/>
      </w:pPr>
      <w:bookmarkStart w:id="38" w:name="_Toc235097617"/>
      <w:r>
        <w:t xml:space="preserve">Hình. </w:t>
      </w:r>
      <w:r>
        <w:fldChar w:fldCharType="begin"/>
      </w:r>
      <w:r>
        <w:instrText xml:space="preserve"> SEQ Hình. \* ARABIC </w:instrText>
      </w:r>
      <w:r>
        <w:fldChar w:fldCharType="separate"/>
      </w:r>
      <w:r w:rsidR="00EC6389">
        <w:rPr>
          <w:noProof/>
        </w:rPr>
        <w:t>1</w:t>
      </w:r>
      <w:r>
        <w:fldChar w:fldCharType="end"/>
      </w:r>
      <w:r>
        <w:t>Trang chủ</w:t>
      </w:r>
      <w:bookmarkEnd w:id="38"/>
    </w:p>
    <w:p w14:paraId="3F271BBD" w14:textId="77777777" w:rsidR="00944FFD" w:rsidRPr="00944FFD" w:rsidRDefault="00944FFD" w:rsidP="00944FFD"/>
    <w:p w14:paraId="4D244592" w14:textId="64716DDD" w:rsidR="004553D9" w:rsidRPr="004553D9" w:rsidRDefault="004553D9" w:rsidP="00D2053D">
      <w:pPr>
        <w:pStyle w:val="Heading3"/>
        <w:ind w:left="0"/>
      </w:pPr>
      <w:bookmarkStart w:id="39" w:name="_Toc235096983"/>
      <w:r>
        <w:lastRenderedPageBreak/>
        <w:t>Giao diện trang</w:t>
      </w:r>
      <w:r w:rsidR="00944FFD" w:rsidRPr="00944FFD">
        <w:t xml:space="preserve"> sản phẩ</w:t>
      </w:r>
      <w:r w:rsidR="00944FFD">
        <w:t>m</w:t>
      </w:r>
      <w:bookmarkEnd w:id="39"/>
    </w:p>
    <w:p w14:paraId="038DD493" w14:textId="4A209B64" w:rsidR="00D724C7" w:rsidRPr="00AE636C" w:rsidRDefault="00944FFD" w:rsidP="00AE636C">
      <w:r w:rsidRPr="00944FFD">
        <w:drawing>
          <wp:inline distT="0" distB="0" distL="0" distR="0" wp14:anchorId="5FF62577" wp14:editId="491439A0">
            <wp:extent cx="5580380" cy="2540000"/>
            <wp:effectExtent l="0" t="0" r="1270" b="0"/>
            <wp:docPr id="123738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83615" name=""/>
                    <pic:cNvPicPr/>
                  </pic:nvPicPr>
                  <pic:blipFill>
                    <a:blip r:embed="rId12"/>
                    <a:stretch>
                      <a:fillRect/>
                    </a:stretch>
                  </pic:blipFill>
                  <pic:spPr>
                    <a:xfrm>
                      <a:off x="0" y="0"/>
                      <a:ext cx="5580380" cy="2540000"/>
                    </a:xfrm>
                    <a:prstGeom prst="rect">
                      <a:avLst/>
                    </a:prstGeom>
                  </pic:spPr>
                </pic:pic>
              </a:graphicData>
            </a:graphic>
          </wp:inline>
        </w:drawing>
      </w:r>
    </w:p>
    <w:p w14:paraId="6DDF627B" w14:textId="115D06B4" w:rsidR="00944FFD" w:rsidRDefault="00AD25E4" w:rsidP="00AD25E4">
      <w:pPr>
        <w:pStyle w:val="Caption"/>
      </w:pPr>
      <w:bookmarkStart w:id="40" w:name="_Toc235097618"/>
      <w:r>
        <w:t xml:space="preserve">Hình. </w:t>
      </w:r>
      <w:r>
        <w:fldChar w:fldCharType="begin"/>
      </w:r>
      <w:r>
        <w:instrText xml:space="preserve"> SEQ Hình. \* ARABIC </w:instrText>
      </w:r>
      <w:r>
        <w:fldChar w:fldCharType="separate"/>
      </w:r>
      <w:r w:rsidR="00EC6389">
        <w:rPr>
          <w:noProof/>
        </w:rPr>
        <w:t>2</w:t>
      </w:r>
      <w:r>
        <w:fldChar w:fldCharType="end"/>
      </w:r>
      <w:r>
        <w:t xml:space="preserve"> Sản phẩm</w:t>
      </w:r>
      <w:bookmarkEnd w:id="40"/>
    </w:p>
    <w:p w14:paraId="68D45EED" w14:textId="77777777" w:rsidR="00904739" w:rsidRDefault="00944FFD" w:rsidP="00904739">
      <w:pPr>
        <w:pStyle w:val="Heading2"/>
        <w:numPr>
          <w:ilvl w:val="0"/>
          <w:numId w:val="0"/>
        </w:numPr>
        <w:ind w:left="142"/>
      </w:pPr>
      <w:bookmarkStart w:id="41" w:name="_Toc235096984"/>
      <w:r>
        <w:t>Tổng kết chương</w:t>
      </w:r>
      <w:bookmarkEnd w:id="41"/>
    </w:p>
    <w:p w14:paraId="407FD496" w14:textId="364AAB5A" w:rsidR="00944FFD" w:rsidRPr="00904739" w:rsidRDefault="00904739" w:rsidP="00904739">
      <w:pPr>
        <w:pStyle w:val="Heading2"/>
        <w:numPr>
          <w:ilvl w:val="0"/>
          <w:numId w:val="0"/>
        </w:numPr>
        <w:ind w:left="142"/>
        <w:rPr>
          <w:b w:val="0"/>
          <w:bCs/>
        </w:rPr>
      </w:pPr>
      <w:r>
        <w:rPr>
          <w:b w:val="0"/>
          <w:bCs/>
          <w:sz w:val="26"/>
        </w:rPr>
        <w:tab/>
      </w:r>
      <w:bookmarkStart w:id="42" w:name="_Toc235096985"/>
      <w:r w:rsidR="00944FFD" w:rsidRPr="00904739">
        <w:rPr>
          <w:b w:val="0"/>
          <w:bCs/>
          <w:sz w:val="26"/>
        </w:rPr>
        <w:t>Chương 3 đã trình bày quá trình phân tích và thiết kế hệ thống website kinh doanh camera quan sát, bao gồm mô tả bài toán, đặc tả yêu cầu hệ thống, thiết kế dữ liệu bằng mảng đối tượng JavaScript, thiết kế các chức năng xử lý và thiết kế giao diện. Đây là cơ sở để triển khai xây dựng, cài đặt và kiểm thử website trong Chương 4.</w:t>
      </w:r>
      <w:bookmarkEnd w:id="42"/>
    </w:p>
    <w:p w14:paraId="7320B968" w14:textId="039B0A1B" w:rsidR="00AE636C" w:rsidRPr="00AE636C" w:rsidRDefault="00AE636C" w:rsidP="00AE636C">
      <w:r w:rsidRPr="00AE636C">
        <w:br w:type="page"/>
      </w:r>
    </w:p>
    <w:p w14:paraId="4975B8DA" w14:textId="77777777" w:rsidR="0035699F" w:rsidRDefault="008759C1" w:rsidP="00653A3A">
      <w:pPr>
        <w:pStyle w:val="Heading1"/>
      </w:pPr>
      <w:bookmarkStart w:id="43" w:name="_Toc235096986"/>
      <w:r>
        <w:lastRenderedPageBreak/>
        <w:t>KẾT QUẢ</w:t>
      </w:r>
      <w:r w:rsidR="00DF06F5">
        <w:t xml:space="preserve"> thực nghiệm</w:t>
      </w:r>
      <w:bookmarkEnd w:id="43"/>
    </w:p>
    <w:p w14:paraId="4A2E127B" w14:textId="6D3D58E6" w:rsidR="00964371" w:rsidRPr="00964371" w:rsidRDefault="00964371" w:rsidP="00964371">
      <w:pPr>
        <w:rPr>
          <w:b/>
          <w:bCs/>
          <w:sz w:val="28"/>
          <w:szCs w:val="28"/>
        </w:rPr>
      </w:pPr>
      <w:r w:rsidRPr="00964371">
        <w:rPr>
          <w:b/>
          <w:bCs/>
          <w:sz w:val="28"/>
          <w:szCs w:val="28"/>
        </w:rPr>
        <w:t>Giới thiệu chương</w:t>
      </w:r>
    </w:p>
    <w:p w14:paraId="79A9A139" w14:textId="35E81D43" w:rsidR="00964371" w:rsidRPr="00964371" w:rsidRDefault="00964371" w:rsidP="00964371">
      <w:r>
        <w:tab/>
      </w:r>
      <w:r w:rsidRPr="00964371">
        <w:t>Sau khi hoàn thành quá trình phân tích, thiết kế và xây dựng website kinh doanh camera quan sát, chương này trình bày kết quả thực nghiệm của hệ thống. Nội dung gồm bộ dữ liệu được sử dụng để kiểm thử, các Prompt AI (nếu có), kết quả chạy chương trình và hình ảnh giao diện của từng chức năng. Qua đó đánh giá mức độ hoàn thiện của website cũng như khả năng đáp ứng các yêu cầu đã đề ra.</w:t>
      </w:r>
    </w:p>
    <w:p w14:paraId="44415697" w14:textId="77777777" w:rsidR="00D724C7" w:rsidRDefault="008759C1" w:rsidP="00D724C7">
      <w:pPr>
        <w:pStyle w:val="Heading2"/>
      </w:pPr>
      <w:bookmarkStart w:id="44" w:name="_Toc235096987"/>
      <w:r>
        <w:t>Dữ liệu thử nghiệm</w:t>
      </w:r>
      <w:bookmarkEnd w:id="44"/>
    </w:p>
    <w:p w14:paraId="057D3B28" w14:textId="77777777" w:rsidR="00925CC6" w:rsidRDefault="00925CC6" w:rsidP="00925CC6">
      <w:r w:rsidRPr="00925CC6">
        <w:t>Để kiểm tra hoạt động của website, nhóm đã xây dựng bộ dữ liệu gồm 21 sản phẩm camera quan sát với đầy đủ tên sản phẩm, giá bán, hình ảnh và mô tả.</w:t>
      </w:r>
    </w:p>
    <w:p w14:paraId="2940E3F8" w14:textId="017520F0" w:rsidR="00925CC6" w:rsidRDefault="00925CC6" w:rsidP="00925CC6">
      <w:pPr>
        <w:rPr>
          <w:b/>
          <w:bCs/>
        </w:rPr>
      </w:pPr>
      <w:r w:rsidRPr="00925CC6">
        <w:rPr>
          <w:b/>
          <w:bCs/>
        </w:rPr>
        <w:t>Bảng 4.1 Bộ dữ liệu thử nghiệm</w:t>
      </w:r>
    </w:p>
    <w:p w14:paraId="6D1267E7" w14:textId="28FAE5D2" w:rsidR="00EC6389" w:rsidRPr="00EC6389" w:rsidRDefault="00EC6389" w:rsidP="00EC6389">
      <w:pPr>
        <w:pStyle w:val="Caption"/>
      </w:pPr>
      <w:r w:rsidRPr="00EC6389">
        <w:t xml:space="preserve">   </w:t>
      </w:r>
      <w:r>
        <w:t xml:space="preserve">Bảng. </w:t>
      </w:r>
      <w:r>
        <w:fldChar w:fldCharType="begin"/>
      </w:r>
      <w:r>
        <w:instrText xml:space="preserve"> SEQ Bảng. \* ARABIC </w:instrText>
      </w:r>
      <w:r>
        <w:fldChar w:fldCharType="separate"/>
      </w:r>
      <w:r>
        <w:rPr>
          <w:noProof/>
        </w:rPr>
        <w:t>3</w:t>
      </w:r>
      <w:r>
        <w:fldChar w:fldCharType="end"/>
      </w:r>
      <w:r w:rsidRPr="00EC6389">
        <w:t xml:space="preserve"> Dữ liệu thử nghiệm</w:t>
      </w:r>
    </w:p>
    <w:tbl>
      <w:tblPr>
        <w:tblStyle w:val="TableGrid"/>
        <w:tblW w:w="0" w:type="auto"/>
        <w:tblLook w:val="04A0" w:firstRow="1" w:lastRow="0" w:firstColumn="1" w:lastColumn="0" w:noHBand="0" w:noVBand="1"/>
      </w:tblPr>
      <w:tblGrid>
        <w:gridCol w:w="708"/>
        <w:gridCol w:w="2240"/>
        <w:gridCol w:w="2244"/>
        <w:gridCol w:w="1874"/>
        <w:gridCol w:w="1712"/>
      </w:tblGrid>
      <w:tr w:rsidR="00925CC6" w14:paraId="79EB69AB" w14:textId="77777777" w:rsidTr="000A383F">
        <w:trPr>
          <w:trHeight w:val="284"/>
        </w:trPr>
        <w:tc>
          <w:tcPr>
            <w:tcW w:w="708" w:type="dxa"/>
          </w:tcPr>
          <w:p w14:paraId="3E145E00" w14:textId="10248F5F" w:rsidR="00925CC6" w:rsidRDefault="008345BE" w:rsidP="00925CC6">
            <w:pPr>
              <w:rPr>
                <w:b/>
                <w:bCs/>
              </w:rPr>
            </w:pPr>
            <w:r>
              <w:rPr>
                <w:b/>
                <w:bCs/>
              </w:rPr>
              <w:t>STT</w:t>
            </w:r>
          </w:p>
        </w:tc>
        <w:tc>
          <w:tcPr>
            <w:tcW w:w="2240" w:type="dxa"/>
          </w:tcPr>
          <w:p w14:paraId="2E6709E1" w14:textId="35FED12B" w:rsidR="00925CC6" w:rsidRDefault="008345BE" w:rsidP="00925CC6">
            <w:pPr>
              <w:rPr>
                <w:b/>
                <w:bCs/>
              </w:rPr>
            </w:pPr>
            <w:r w:rsidRPr="008345BE">
              <w:rPr>
                <w:b/>
                <w:bCs/>
              </w:rPr>
              <w:t>Tên sản phẩm</w:t>
            </w:r>
          </w:p>
        </w:tc>
        <w:tc>
          <w:tcPr>
            <w:tcW w:w="2244" w:type="dxa"/>
          </w:tcPr>
          <w:p w14:paraId="41F2DB73" w14:textId="5EAD5DE5" w:rsidR="00925CC6" w:rsidRDefault="008345BE" w:rsidP="00925CC6">
            <w:pPr>
              <w:rPr>
                <w:b/>
                <w:bCs/>
              </w:rPr>
            </w:pPr>
            <w:r w:rsidRPr="008345BE">
              <w:rPr>
                <w:b/>
                <w:bCs/>
              </w:rPr>
              <w:t>Giá bán</w:t>
            </w:r>
          </w:p>
        </w:tc>
        <w:tc>
          <w:tcPr>
            <w:tcW w:w="1874" w:type="dxa"/>
          </w:tcPr>
          <w:p w14:paraId="1CD99509" w14:textId="0E47BC65" w:rsidR="00925CC6" w:rsidRDefault="001D4E78" w:rsidP="00925CC6">
            <w:pPr>
              <w:rPr>
                <w:b/>
                <w:bCs/>
              </w:rPr>
            </w:pPr>
            <w:r w:rsidRPr="001D4E78">
              <w:rPr>
                <w:b/>
                <w:bCs/>
              </w:rPr>
              <w:t>Hình ảnh</w:t>
            </w:r>
          </w:p>
        </w:tc>
        <w:tc>
          <w:tcPr>
            <w:tcW w:w="1712" w:type="dxa"/>
          </w:tcPr>
          <w:p w14:paraId="62372DF8" w14:textId="2A80B0C8" w:rsidR="00925CC6" w:rsidRDefault="001D4E78" w:rsidP="00925CC6">
            <w:pPr>
              <w:rPr>
                <w:b/>
                <w:bCs/>
              </w:rPr>
            </w:pPr>
            <w:r w:rsidRPr="001D4E78">
              <w:rPr>
                <w:b/>
                <w:bCs/>
              </w:rPr>
              <w:t>Trạng thái</w:t>
            </w:r>
          </w:p>
        </w:tc>
      </w:tr>
      <w:tr w:rsidR="00925CC6" w14:paraId="4743E5D8" w14:textId="77777777" w:rsidTr="000A383F">
        <w:tc>
          <w:tcPr>
            <w:tcW w:w="708" w:type="dxa"/>
          </w:tcPr>
          <w:p w14:paraId="5741B882" w14:textId="659CEA41" w:rsidR="00925CC6" w:rsidRDefault="008345BE" w:rsidP="00925CC6">
            <w:pPr>
              <w:rPr>
                <w:b/>
                <w:bCs/>
              </w:rPr>
            </w:pPr>
            <w:r>
              <w:rPr>
                <w:b/>
                <w:bCs/>
              </w:rPr>
              <w:t>1</w:t>
            </w:r>
          </w:p>
        </w:tc>
        <w:tc>
          <w:tcPr>
            <w:tcW w:w="2240" w:type="dxa"/>
          </w:tcPr>
          <w:p w14:paraId="0F5048F1" w14:textId="2CDF69B3" w:rsidR="00925CC6" w:rsidRPr="001D4E78" w:rsidRDefault="001D4E78" w:rsidP="00925CC6">
            <w:r w:rsidRPr="001D4E78">
              <w:t>Hikvision DS-2CD1023G0E-I</w:t>
            </w:r>
          </w:p>
        </w:tc>
        <w:tc>
          <w:tcPr>
            <w:tcW w:w="2244" w:type="dxa"/>
          </w:tcPr>
          <w:p w14:paraId="160B06BE" w14:textId="4794576B" w:rsidR="00925CC6" w:rsidRPr="001D4E78" w:rsidRDefault="001D4E78" w:rsidP="00925CC6">
            <w:r w:rsidRPr="001D4E78">
              <w:t>950.000 VNĐ</w:t>
            </w:r>
          </w:p>
        </w:tc>
        <w:tc>
          <w:tcPr>
            <w:tcW w:w="1874" w:type="dxa"/>
          </w:tcPr>
          <w:p w14:paraId="400E5B8C" w14:textId="21A8D710" w:rsidR="00925CC6" w:rsidRPr="001D4E78" w:rsidRDefault="001D4E78" w:rsidP="00925CC6">
            <w:r w:rsidRPr="001D4E78">
              <w:t>hikvision.jpg</w:t>
            </w:r>
          </w:p>
        </w:tc>
        <w:tc>
          <w:tcPr>
            <w:tcW w:w="1712" w:type="dxa"/>
          </w:tcPr>
          <w:p w14:paraId="01DAF05E" w14:textId="39105272" w:rsidR="00925CC6" w:rsidRPr="001D4E78" w:rsidRDefault="001D4E78" w:rsidP="00925CC6">
            <w:r>
              <w:t>có</w:t>
            </w:r>
          </w:p>
        </w:tc>
      </w:tr>
      <w:tr w:rsidR="00925CC6" w14:paraId="11E48661" w14:textId="77777777" w:rsidTr="000A383F">
        <w:tc>
          <w:tcPr>
            <w:tcW w:w="708" w:type="dxa"/>
          </w:tcPr>
          <w:p w14:paraId="12D562F2" w14:textId="1604B636" w:rsidR="00925CC6" w:rsidRDefault="008345BE" w:rsidP="00925CC6">
            <w:pPr>
              <w:rPr>
                <w:b/>
                <w:bCs/>
              </w:rPr>
            </w:pPr>
            <w:r>
              <w:rPr>
                <w:b/>
                <w:bCs/>
              </w:rPr>
              <w:t>2</w:t>
            </w:r>
          </w:p>
        </w:tc>
        <w:tc>
          <w:tcPr>
            <w:tcW w:w="2240" w:type="dxa"/>
          </w:tcPr>
          <w:p w14:paraId="1F418F5E" w14:textId="4743C87D" w:rsidR="00925CC6" w:rsidRPr="001D4E78" w:rsidRDefault="001D4E78" w:rsidP="00925CC6">
            <w:r w:rsidRPr="001D4E78">
              <w:t>Dahua HAC-HFW1200TP</w:t>
            </w:r>
          </w:p>
        </w:tc>
        <w:tc>
          <w:tcPr>
            <w:tcW w:w="2244" w:type="dxa"/>
          </w:tcPr>
          <w:p w14:paraId="3125DE7E" w14:textId="270F9DC9" w:rsidR="00925CC6" w:rsidRPr="00F06E70" w:rsidRDefault="001D4E78" w:rsidP="00925CC6">
            <w:r w:rsidRPr="00F06E70">
              <w:t>820.000 VNĐ</w:t>
            </w:r>
          </w:p>
        </w:tc>
        <w:tc>
          <w:tcPr>
            <w:tcW w:w="1874" w:type="dxa"/>
          </w:tcPr>
          <w:p w14:paraId="14D55D58" w14:textId="259CC69B" w:rsidR="00925CC6" w:rsidRPr="00F06E70" w:rsidRDefault="001D4E78" w:rsidP="00925CC6">
            <w:r w:rsidRPr="00F06E70">
              <w:t>dahua.jpg</w:t>
            </w:r>
          </w:p>
        </w:tc>
        <w:tc>
          <w:tcPr>
            <w:tcW w:w="1712" w:type="dxa"/>
          </w:tcPr>
          <w:p w14:paraId="586ABD14" w14:textId="2C9D7581" w:rsidR="00925CC6" w:rsidRPr="00F06E70" w:rsidRDefault="001D4E78" w:rsidP="00925CC6">
            <w:r w:rsidRPr="00F06E70">
              <w:t>có</w:t>
            </w:r>
          </w:p>
        </w:tc>
      </w:tr>
      <w:tr w:rsidR="00925CC6" w14:paraId="187F75C4" w14:textId="77777777" w:rsidTr="000A383F">
        <w:tc>
          <w:tcPr>
            <w:tcW w:w="708" w:type="dxa"/>
          </w:tcPr>
          <w:p w14:paraId="0703F01D" w14:textId="4DCF050A" w:rsidR="00925CC6" w:rsidRDefault="008345BE" w:rsidP="00925CC6">
            <w:pPr>
              <w:rPr>
                <w:b/>
                <w:bCs/>
              </w:rPr>
            </w:pPr>
            <w:r>
              <w:rPr>
                <w:b/>
                <w:bCs/>
              </w:rPr>
              <w:t>3</w:t>
            </w:r>
          </w:p>
        </w:tc>
        <w:tc>
          <w:tcPr>
            <w:tcW w:w="2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A97" w:rsidRPr="00265A97" w14:paraId="64042F4D" w14:textId="77777777">
              <w:trPr>
                <w:tblCellSpacing w:w="15" w:type="dxa"/>
              </w:trPr>
              <w:tc>
                <w:tcPr>
                  <w:tcW w:w="0" w:type="auto"/>
                  <w:vAlign w:val="center"/>
                  <w:hideMark/>
                </w:tcPr>
                <w:p w14:paraId="3F100107" w14:textId="77777777" w:rsidR="00265A97" w:rsidRPr="00265A97" w:rsidRDefault="00265A97" w:rsidP="00265A97">
                  <w:pPr>
                    <w:spacing w:after="0" w:line="240" w:lineRule="auto"/>
                  </w:pPr>
                </w:p>
              </w:tc>
            </w:tr>
          </w:tbl>
          <w:p w14:paraId="0F977AF0" w14:textId="77777777" w:rsidR="00265A97" w:rsidRPr="00265A97" w:rsidRDefault="00265A97" w:rsidP="00265A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265A97" w:rsidRPr="00265A97" w14:paraId="4CC9262C" w14:textId="77777777">
              <w:trPr>
                <w:tblCellSpacing w:w="15" w:type="dxa"/>
              </w:trPr>
              <w:tc>
                <w:tcPr>
                  <w:tcW w:w="0" w:type="auto"/>
                  <w:vAlign w:val="center"/>
                  <w:hideMark/>
                </w:tcPr>
                <w:p w14:paraId="4153F41F" w14:textId="77777777" w:rsidR="00265A97" w:rsidRPr="00265A97" w:rsidRDefault="00265A97" w:rsidP="00265A97">
                  <w:pPr>
                    <w:spacing w:after="0" w:line="240" w:lineRule="auto"/>
                  </w:pPr>
                  <w:r w:rsidRPr="00265A97">
                    <w:t>Imou Ranger 2</w:t>
                  </w:r>
                </w:p>
              </w:tc>
            </w:tr>
          </w:tbl>
          <w:p w14:paraId="3D1F36D7" w14:textId="77777777" w:rsidR="00925CC6" w:rsidRPr="00F06E70" w:rsidRDefault="00925CC6" w:rsidP="00925CC6"/>
        </w:tc>
        <w:tc>
          <w:tcPr>
            <w:tcW w:w="2244" w:type="dxa"/>
          </w:tcPr>
          <w:p w14:paraId="7187B9AF" w14:textId="395D652C" w:rsidR="00925CC6" w:rsidRPr="00F06E70" w:rsidRDefault="00265A97" w:rsidP="00925CC6">
            <w:r w:rsidRPr="00F06E70">
              <w:t>690.000 VNĐ</w:t>
            </w:r>
          </w:p>
        </w:tc>
        <w:tc>
          <w:tcPr>
            <w:tcW w:w="1874" w:type="dxa"/>
          </w:tcPr>
          <w:p w14:paraId="7EEB57C5" w14:textId="7A42CE8D" w:rsidR="00925CC6" w:rsidRPr="00F06E70" w:rsidRDefault="00265A97" w:rsidP="00925CC6">
            <w:r w:rsidRPr="00F06E70">
              <w:t>imou.jpg</w:t>
            </w:r>
          </w:p>
        </w:tc>
        <w:tc>
          <w:tcPr>
            <w:tcW w:w="1712" w:type="dxa"/>
          </w:tcPr>
          <w:p w14:paraId="259321AB" w14:textId="6CE06FB3" w:rsidR="00925CC6" w:rsidRPr="00F06E70" w:rsidRDefault="00265A97" w:rsidP="00925CC6">
            <w:r w:rsidRPr="00F06E70">
              <w:t>có</w:t>
            </w:r>
          </w:p>
        </w:tc>
      </w:tr>
      <w:tr w:rsidR="00925CC6" w14:paraId="48BBD400" w14:textId="77777777" w:rsidTr="000A383F">
        <w:tc>
          <w:tcPr>
            <w:tcW w:w="708" w:type="dxa"/>
          </w:tcPr>
          <w:p w14:paraId="6CD58F1B" w14:textId="1A013F28" w:rsidR="00925CC6" w:rsidRDefault="008345BE" w:rsidP="00925CC6">
            <w:pPr>
              <w:rPr>
                <w:b/>
                <w:bCs/>
              </w:rPr>
            </w:pPr>
            <w:r>
              <w:rPr>
                <w:b/>
                <w:bCs/>
              </w:rPr>
              <w:t>4</w:t>
            </w:r>
          </w:p>
        </w:tc>
        <w:tc>
          <w:tcPr>
            <w:tcW w:w="2240" w:type="dxa"/>
          </w:tcPr>
          <w:p w14:paraId="57DFF3C5" w14:textId="41FB3A17" w:rsidR="00925CC6" w:rsidRPr="00F06E70" w:rsidRDefault="00F06E70" w:rsidP="00925CC6">
            <w:r w:rsidRPr="00F06E70">
              <w:t>EZVIZ C6N</w:t>
            </w:r>
          </w:p>
        </w:tc>
        <w:tc>
          <w:tcPr>
            <w:tcW w:w="2244" w:type="dxa"/>
          </w:tcPr>
          <w:p w14:paraId="4597BB3C" w14:textId="64AE6A5A" w:rsidR="00925CC6" w:rsidRPr="00F06E70" w:rsidRDefault="00F06E70" w:rsidP="00925CC6">
            <w:r w:rsidRPr="00F06E70">
              <w:t>780.000 VNĐ</w:t>
            </w:r>
          </w:p>
        </w:tc>
        <w:tc>
          <w:tcPr>
            <w:tcW w:w="1874" w:type="dxa"/>
          </w:tcPr>
          <w:p w14:paraId="68F6D180" w14:textId="67BE712F" w:rsidR="00925CC6" w:rsidRPr="00F06E70" w:rsidRDefault="00F06E70" w:rsidP="00925CC6">
            <w:r w:rsidRPr="00F06E70">
              <w:t>ezviz.jpg</w:t>
            </w:r>
          </w:p>
        </w:tc>
        <w:tc>
          <w:tcPr>
            <w:tcW w:w="1712" w:type="dxa"/>
          </w:tcPr>
          <w:p w14:paraId="5FCFFA22" w14:textId="0B794FA7" w:rsidR="00925CC6" w:rsidRPr="00F06E70" w:rsidRDefault="00F06E70" w:rsidP="00925CC6">
            <w:r w:rsidRPr="00F06E70">
              <w:t>có</w:t>
            </w:r>
          </w:p>
        </w:tc>
      </w:tr>
      <w:tr w:rsidR="00925CC6" w14:paraId="4120619F" w14:textId="77777777" w:rsidTr="000A383F">
        <w:tc>
          <w:tcPr>
            <w:tcW w:w="708" w:type="dxa"/>
          </w:tcPr>
          <w:p w14:paraId="68C0E22F" w14:textId="3CE091EF" w:rsidR="00925CC6" w:rsidRDefault="008345BE" w:rsidP="00925CC6">
            <w:pPr>
              <w:rPr>
                <w:b/>
                <w:bCs/>
              </w:rPr>
            </w:pPr>
            <w:r>
              <w:rPr>
                <w:b/>
                <w:bCs/>
              </w:rPr>
              <w:t>5</w:t>
            </w:r>
          </w:p>
        </w:tc>
        <w:tc>
          <w:tcPr>
            <w:tcW w:w="2240" w:type="dxa"/>
          </w:tcPr>
          <w:p w14:paraId="4AB20B47" w14:textId="69A03B0B" w:rsidR="00925CC6" w:rsidRPr="00F06E70" w:rsidRDefault="00F06E70" w:rsidP="00925CC6">
            <w:r w:rsidRPr="00F06E70">
              <w:t>KBVision KX-C2003</w:t>
            </w:r>
          </w:p>
        </w:tc>
        <w:tc>
          <w:tcPr>
            <w:tcW w:w="2244" w:type="dxa"/>
          </w:tcPr>
          <w:p w14:paraId="2B677358" w14:textId="00A014B2" w:rsidR="00925CC6" w:rsidRPr="00F06E70" w:rsidRDefault="00F06E70" w:rsidP="00925CC6">
            <w:r w:rsidRPr="00F06E70">
              <w:t>890.000 VNĐ</w:t>
            </w:r>
          </w:p>
        </w:tc>
        <w:tc>
          <w:tcPr>
            <w:tcW w:w="1874" w:type="dxa"/>
          </w:tcPr>
          <w:p w14:paraId="3AC0B48F" w14:textId="5ECB697B" w:rsidR="00925CC6" w:rsidRPr="00F06E70" w:rsidRDefault="00F06E70" w:rsidP="00925CC6">
            <w:r w:rsidRPr="00F06E70">
              <w:t>kbvision.jpg</w:t>
            </w:r>
          </w:p>
        </w:tc>
        <w:tc>
          <w:tcPr>
            <w:tcW w:w="1712" w:type="dxa"/>
          </w:tcPr>
          <w:p w14:paraId="0DDBB7A1" w14:textId="726FB4B1" w:rsidR="00925CC6" w:rsidRPr="00F06E70" w:rsidRDefault="00F06E70" w:rsidP="00925CC6">
            <w:r w:rsidRPr="00F06E70">
              <w:t>có</w:t>
            </w:r>
          </w:p>
        </w:tc>
      </w:tr>
      <w:tr w:rsidR="008345BE" w14:paraId="7593061D" w14:textId="77777777" w:rsidTr="000A383F">
        <w:tc>
          <w:tcPr>
            <w:tcW w:w="708" w:type="dxa"/>
          </w:tcPr>
          <w:p w14:paraId="23282963" w14:textId="22D9ACD7" w:rsidR="008345BE" w:rsidRDefault="008345BE" w:rsidP="00925CC6">
            <w:pPr>
              <w:rPr>
                <w:b/>
                <w:bCs/>
              </w:rPr>
            </w:pPr>
            <w:r>
              <w:rPr>
                <w:b/>
                <w:bCs/>
              </w:rPr>
              <w:t>6</w:t>
            </w:r>
          </w:p>
        </w:tc>
        <w:tc>
          <w:tcPr>
            <w:tcW w:w="2240" w:type="dxa"/>
          </w:tcPr>
          <w:p w14:paraId="56C891CE" w14:textId="17C499EB" w:rsidR="008345BE" w:rsidRPr="00F06E70" w:rsidRDefault="00F06E70" w:rsidP="00925CC6">
            <w:r w:rsidRPr="00F06E70">
              <w:t>Xiaomi Mi Home 360</w:t>
            </w:r>
          </w:p>
        </w:tc>
        <w:tc>
          <w:tcPr>
            <w:tcW w:w="2244" w:type="dxa"/>
          </w:tcPr>
          <w:p w14:paraId="678E79AE" w14:textId="7C2122F0" w:rsidR="008345BE" w:rsidRPr="00F06E70" w:rsidRDefault="00F06E70" w:rsidP="00925CC6">
            <w:r w:rsidRPr="00F06E70">
              <w:t>850.000 VNĐ</w:t>
            </w:r>
          </w:p>
        </w:tc>
        <w:tc>
          <w:tcPr>
            <w:tcW w:w="1874" w:type="dxa"/>
          </w:tcPr>
          <w:p w14:paraId="5FDEECFD" w14:textId="562E9CAC" w:rsidR="008345BE" w:rsidRPr="00F06E70" w:rsidRDefault="00F06E70" w:rsidP="00925CC6">
            <w:r w:rsidRPr="00F06E70">
              <w:t>xiaomi.jpg</w:t>
            </w:r>
          </w:p>
        </w:tc>
        <w:tc>
          <w:tcPr>
            <w:tcW w:w="1712" w:type="dxa"/>
          </w:tcPr>
          <w:p w14:paraId="06368B84" w14:textId="455AECF0" w:rsidR="008345BE" w:rsidRPr="00F06E70" w:rsidRDefault="00F06E70" w:rsidP="00925CC6">
            <w:r w:rsidRPr="00F06E70">
              <w:t>có</w:t>
            </w:r>
          </w:p>
        </w:tc>
      </w:tr>
      <w:tr w:rsidR="008345BE" w14:paraId="6D0E20D7" w14:textId="77777777" w:rsidTr="000A383F">
        <w:tc>
          <w:tcPr>
            <w:tcW w:w="708" w:type="dxa"/>
          </w:tcPr>
          <w:p w14:paraId="63B3A3D2" w14:textId="13C86A82" w:rsidR="008345BE" w:rsidRDefault="008345BE" w:rsidP="00925CC6">
            <w:pPr>
              <w:rPr>
                <w:b/>
                <w:bCs/>
              </w:rPr>
            </w:pPr>
            <w:r>
              <w:rPr>
                <w:b/>
                <w:bCs/>
              </w:rPr>
              <w:t>7</w:t>
            </w:r>
          </w:p>
        </w:tc>
        <w:tc>
          <w:tcPr>
            <w:tcW w:w="2240" w:type="dxa"/>
          </w:tcPr>
          <w:p w14:paraId="7DA09051" w14:textId="33FB4B46" w:rsidR="008345BE" w:rsidRPr="00F06E70" w:rsidRDefault="00F06E70" w:rsidP="00925CC6">
            <w:r w:rsidRPr="00F06E70">
              <w:t>Hikvision DS-2CE16D0T</w:t>
            </w:r>
            <w:r w:rsidRPr="00F06E70">
              <w:t xml:space="preserve"> </w:t>
            </w:r>
          </w:p>
        </w:tc>
        <w:tc>
          <w:tcPr>
            <w:tcW w:w="2244" w:type="dxa"/>
          </w:tcPr>
          <w:p w14:paraId="13CD7C3F" w14:textId="75A29240" w:rsidR="008345BE" w:rsidRPr="00F06E70" w:rsidRDefault="00F06E70" w:rsidP="00925CC6">
            <w:r w:rsidRPr="00F06E70">
              <w:t>650.000 VNĐ</w:t>
            </w:r>
          </w:p>
        </w:tc>
        <w:tc>
          <w:tcPr>
            <w:tcW w:w="1874" w:type="dxa"/>
          </w:tcPr>
          <w:p w14:paraId="4D244A70" w14:textId="384F9CD4" w:rsidR="008345BE" w:rsidRPr="00F06E70" w:rsidRDefault="00F06E70" w:rsidP="00925CC6">
            <w:r w:rsidRPr="00F06E70">
              <w:t>hikvision2.jpg</w:t>
            </w:r>
          </w:p>
        </w:tc>
        <w:tc>
          <w:tcPr>
            <w:tcW w:w="1712" w:type="dxa"/>
          </w:tcPr>
          <w:p w14:paraId="04488475" w14:textId="23F46803" w:rsidR="008345BE" w:rsidRPr="00F06E70" w:rsidRDefault="00F06E70" w:rsidP="00925CC6">
            <w:r w:rsidRPr="00F06E70">
              <w:t>có</w:t>
            </w:r>
          </w:p>
        </w:tc>
      </w:tr>
      <w:tr w:rsidR="008345BE" w:rsidRPr="00AA57DA" w14:paraId="0B69E0EA" w14:textId="77777777" w:rsidTr="000A383F">
        <w:tc>
          <w:tcPr>
            <w:tcW w:w="708" w:type="dxa"/>
          </w:tcPr>
          <w:p w14:paraId="2C39088F" w14:textId="2672E16C" w:rsidR="008345BE" w:rsidRDefault="008345BE" w:rsidP="00925CC6">
            <w:pPr>
              <w:rPr>
                <w:b/>
                <w:bCs/>
              </w:rPr>
            </w:pPr>
            <w:r>
              <w:rPr>
                <w:b/>
                <w:bCs/>
              </w:rPr>
              <w:t>8</w:t>
            </w:r>
          </w:p>
        </w:tc>
        <w:tc>
          <w:tcPr>
            <w:tcW w:w="2240" w:type="dxa"/>
          </w:tcPr>
          <w:p w14:paraId="230A1F9B" w14:textId="255398C6" w:rsidR="008345BE" w:rsidRPr="00AA57DA" w:rsidRDefault="00F06E70" w:rsidP="00925CC6">
            <w:r w:rsidRPr="00AA57DA">
              <w:t>Dahua IPC-HFW1230S1</w:t>
            </w:r>
          </w:p>
        </w:tc>
        <w:tc>
          <w:tcPr>
            <w:tcW w:w="2244" w:type="dxa"/>
          </w:tcPr>
          <w:p w14:paraId="566B45FD" w14:textId="004D5AF1" w:rsidR="008345BE" w:rsidRPr="00AA57DA" w:rsidRDefault="00F06E70" w:rsidP="00925CC6">
            <w:r w:rsidRPr="00AA57DA">
              <w:t>1.250.000 VNĐ</w:t>
            </w:r>
          </w:p>
        </w:tc>
        <w:tc>
          <w:tcPr>
            <w:tcW w:w="1874" w:type="dxa"/>
          </w:tcPr>
          <w:p w14:paraId="6C68DC17" w14:textId="03DB605B" w:rsidR="008345BE" w:rsidRPr="00AA57DA" w:rsidRDefault="00F06E70" w:rsidP="00925CC6">
            <w:r w:rsidRPr="00AA57DA">
              <w:t>dahua2.jpg</w:t>
            </w:r>
          </w:p>
        </w:tc>
        <w:tc>
          <w:tcPr>
            <w:tcW w:w="1712" w:type="dxa"/>
          </w:tcPr>
          <w:p w14:paraId="0DD04EC0" w14:textId="230D37B7" w:rsidR="008345BE" w:rsidRPr="00AA57DA" w:rsidRDefault="00F06E70" w:rsidP="00925CC6">
            <w:r w:rsidRPr="00AA57DA">
              <w:t>có</w:t>
            </w:r>
          </w:p>
        </w:tc>
      </w:tr>
      <w:tr w:rsidR="008345BE" w:rsidRPr="00AA57DA" w14:paraId="4A265168" w14:textId="77777777" w:rsidTr="000A383F">
        <w:tc>
          <w:tcPr>
            <w:tcW w:w="708" w:type="dxa"/>
          </w:tcPr>
          <w:p w14:paraId="1D16D991" w14:textId="3A6DA33F" w:rsidR="008345BE" w:rsidRDefault="008345BE" w:rsidP="00925CC6">
            <w:pPr>
              <w:rPr>
                <w:b/>
                <w:bCs/>
              </w:rPr>
            </w:pPr>
            <w:r>
              <w:rPr>
                <w:b/>
                <w:bCs/>
              </w:rPr>
              <w:t>9</w:t>
            </w:r>
          </w:p>
        </w:tc>
        <w:tc>
          <w:tcPr>
            <w:tcW w:w="2240" w:type="dxa"/>
          </w:tcPr>
          <w:p w14:paraId="10A55463" w14:textId="52992FBD" w:rsidR="008345BE" w:rsidRPr="00AA57DA" w:rsidRDefault="00F06E70" w:rsidP="00925CC6">
            <w:r w:rsidRPr="00AA57DA">
              <w:t>Imou Cruiser SE</w:t>
            </w:r>
          </w:p>
        </w:tc>
        <w:tc>
          <w:tcPr>
            <w:tcW w:w="2244" w:type="dxa"/>
          </w:tcPr>
          <w:p w14:paraId="31A32319" w14:textId="08DBC8E6" w:rsidR="008345BE" w:rsidRPr="00AA57DA" w:rsidRDefault="00F06E70" w:rsidP="00925CC6">
            <w:r w:rsidRPr="00AA57DA">
              <w:t>1.190.000 VNĐ</w:t>
            </w:r>
          </w:p>
        </w:tc>
        <w:tc>
          <w:tcPr>
            <w:tcW w:w="1874" w:type="dxa"/>
          </w:tcPr>
          <w:p w14:paraId="5A863459" w14:textId="03075FDD" w:rsidR="008345BE" w:rsidRPr="00AA57DA" w:rsidRDefault="00F06E70" w:rsidP="00925CC6">
            <w:r w:rsidRPr="00AA57DA">
              <w:t>imou2.jpg</w:t>
            </w:r>
          </w:p>
        </w:tc>
        <w:tc>
          <w:tcPr>
            <w:tcW w:w="1712" w:type="dxa"/>
          </w:tcPr>
          <w:p w14:paraId="699311FF" w14:textId="0009E894" w:rsidR="008345BE" w:rsidRPr="00AA57DA" w:rsidRDefault="00F06E70" w:rsidP="00925CC6">
            <w:r w:rsidRPr="00AA57DA">
              <w:t>có</w:t>
            </w:r>
          </w:p>
        </w:tc>
      </w:tr>
      <w:tr w:rsidR="008345BE" w:rsidRPr="00AA57DA" w14:paraId="5A68B650" w14:textId="77777777" w:rsidTr="000A383F">
        <w:tc>
          <w:tcPr>
            <w:tcW w:w="708" w:type="dxa"/>
          </w:tcPr>
          <w:p w14:paraId="0776B21F" w14:textId="3072C531" w:rsidR="008345BE" w:rsidRDefault="008345BE" w:rsidP="00925CC6">
            <w:pPr>
              <w:rPr>
                <w:b/>
                <w:bCs/>
              </w:rPr>
            </w:pPr>
            <w:r>
              <w:rPr>
                <w:b/>
                <w:bCs/>
              </w:rPr>
              <w:t>10</w:t>
            </w:r>
          </w:p>
        </w:tc>
        <w:tc>
          <w:tcPr>
            <w:tcW w:w="2240" w:type="dxa"/>
          </w:tcPr>
          <w:p w14:paraId="6F9BF5D9" w14:textId="083FBE2E" w:rsidR="008345BE" w:rsidRPr="00AA57DA" w:rsidRDefault="00F06E70" w:rsidP="00925CC6">
            <w:r w:rsidRPr="00AA57DA">
              <w:t>EZVIZ H8C</w:t>
            </w:r>
          </w:p>
        </w:tc>
        <w:tc>
          <w:tcPr>
            <w:tcW w:w="2244" w:type="dxa"/>
          </w:tcPr>
          <w:p w14:paraId="4D337493" w14:textId="6AC47F0A" w:rsidR="008345BE" w:rsidRPr="00AA57DA" w:rsidRDefault="000A383F" w:rsidP="00925CC6">
            <w:r w:rsidRPr="00AA57DA">
              <w:t>1.390.000 VNĐ</w:t>
            </w:r>
          </w:p>
        </w:tc>
        <w:tc>
          <w:tcPr>
            <w:tcW w:w="1874" w:type="dxa"/>
          </w:tcPr>
          <w:p w14:paraId="4A0C1739" w14:textId="16CF4687" w:rsidR="008345BE" w:rsidRPr="00AA57DA" w:rsidRDefault="000A383F" w:rsidP="00925CC6">
            <w:r w:rsidRPr="00AA57DA">
              <w:t>ezviz2.jpg</w:t>
            </w:r>
          </w:p>
        </w:tc>
        <w:tc>
          <w:tcPr>
            <w:tcW w:w="1712" w:type="dxa"/>
          </w:tcPr>
          <w:p w14:paraId="4CE3CE28" w14:textId="1ACC6A4B" w:rsidR="008345BE" w:rsidRPr="00AA57DA" w:rsidRDefault="000A383F" w:rsidP="00925CC6">
            <w:r w:rsidRPr="00AA57DA">
              <w:t>có</w:t>
            </w:r>
          </w:p>
        </w:tc>
      </w:tr>
      <w:tr w:rsidR="00F06E70" w:rsidRPr="00AA57DA" w14:paraId="6C27803B" w14:textId="77777777" w:rsidTr="000A383F">
        <w:tc>
          <w:tcPr>
            <w:tcW w:w="708" w:type="dxa"/>
          </w:tcPr>
          <w:p w14:paraId="0175D632" w14:textId="037150BE" w:rsidR="00F06E70" w:rsidRDefault="00F06E70" w:rsidP="00925CC6">
            <w:pPr>
              <w:rPr>
                <w:b/>
                <w:bCs/>
              </w:rPr>
            </w:pPr>
            <w:r>
              <w:rPr>
                <w:b/>
                <w:bCs/>
              </w:rPr>
              <w:t>11</w:t>
            </w:r>
          </w:p>
        </w:tc>
        <w:tc>
          <w:tcPr>
            <w:tcW w:w="2240" w:type="dxa"/>
          </w:tcPr>
          <w:p w14:paraId="20A6F603" w14:textId="6DE0A532" w:rsidR="00F06E70" w:rsidRPr="00AA57DA" w:rsidRDefault="000A383F" w:rsidP="00925CC6">
            <w:r w:rsidRPr="00AA57DA">
              <w:t>KBVision KX-A2012</w:t>
            </w:r>
          </w:p>
        </w:tc>
        <w:tc>
          <w:tcPr>
            <w:tcW w:w="2244" w:type="dxa"/>
          </w:tcPr>
          <w:p w14:paraId="40388D42" w14:textId="5190B2C4" w:rsidR="00F06E70" w:rsidRPr="00AA57DA" w:rsidRDefault="000A383F" w:rsidP="00925CC6">
            <w:r w:rsidRPr="00AA57DA">
              <w:t>980.000 VNĐ</w:t>
            </w:r>
          </w:p>
        </w:tc>
        <w:tc>
          <w:tcPr>
            <w:tcW w:w="1874" w:type="dxa"/>
          </w:tcPr>
          <w:p w14:paraId="548FFCD9" w14:textId="23F04051" w:rsidR="00F06E70" w:rsidRPr="00AA57DA" w:rsidRDefault="000A383F" w:rsidP="00925CC6">
            <w:r w:rsidRPr="00AA57DA">
              <w:t>kbvision2.jpg</w:t>
            </w:r>
          </w:p>
        </w:tc>
        <w:tc>
          <w:tcPr>
            <w:tcW w:w="1712" w:type="dxa"/>
          </w:tcPr>
          <w:p w14:paraId="32E3E727" w14:textId="5D8F4A77" w:rsidR="00F06E70" w:rsidRPr="00AA57DA" w:rsidRDefault="000A383F" w:rsidP="00925CC6">
            <w:r w:rsidRPr="00AA57DA">
              <w:t>có</w:t>
            </w:r>
          </w:p>
        </w:tc>
      </w:tr>
      <w:tr w:rsidR="008345BE" w:rsidRPr="00AA57DA" w14:paraId="4EC83856" w14:textId="77777777" w:rsidTr="000A383F">
        <w:tc>
          <w:tcPr>
            <w:tcW w:w="708" w:type="dxa"/>
          </w:tcPr>
          <w:p w14:paraId="52FDDFD7" w14:textId="69EDBDD1" w:rsidR="008345BE" w:rsidRDefault="00F06E70" w:rsidP="00925CC6">
            <w:pPr>
              <w:rPr>
                <w:b/>
                <w:bCs/>
              </w:rPr>
            </w:pPr>
            <w:r>
              <w:rPr>
                <w:b/>
                <w:bCs/>
              </w:rPr>
              <w:t>12</w:t>
            </w:r>
          </w:p>
        </w:tc>
        <w:tc>
          <w:tcPr>
            <w:tcW w:w="2240" w:type="dxa"/>
          </w:tcPr>
          <w:p w14:paraId="70811158" w14:textId="47109076" w:rsidR="008345BE" w:rsidRPr="00AA57DA" w:rsidRDefault="000A383F" w:rsidP="00925CC6">
            <w:r w:rsidRPr="00AA57DA">
              <w:t>Hikvision ColorVu</w:t>
            </w:r>
          </w:p>
        </w:tc>
        <w:tc>
          <w:tcPr>
            <w:tcW w:w="2244" w:type="dxa"/>
          </w:tcPr>
          <w:p w14:paraId="22835FCC" w14:textId="48100EF0" w:rsidR="008345BE" w:rsidRPr="00AA57DA" w:rsidRDefault="000A383F" w:rsidP="00925CC6">
            <w:r w:rsidRPr="00AA57DA">
              <w:t>1.550.000 VNĐ</w:t>
            </w:r>
          </w:p>
        </w:tc>
        <w:tc>
          <w:tcPr>
            <w:tcW w:w="18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383F" w:rsidRPr="000A383F" w14:paraId="3E2353AD" w14:textId="77777777">
              <w:trPr>
                <w:tblCellSpacing w:w="15" w:type="dxa"/>
              </w:trPr>
              <w:tc>
                <w:tcPr>
                  <w:tcW w:w="0" w:type="auto"/>
                  <w:vAlign w:val="center"/>
                  <w:hideMark/>
                </w:tcPr>
                <w:p w14:paraId="7C5AB01D" w14:textId="77777777" w:rsidR="000A383F" w:rsidRPr="000A383F" w:rsidRDefault="000A383F" w:rsidP="000A383F">
                  <w:pPr>
                    <w:spacing w:after="0" w:line="240" w:lineRule="auto"/>
                  </w:pPr>
                </w:p>
              </w:tc>
            </w:tr>
          </w:tbl>
          <w:p w14:paraId="6C4DF986" w14:textId="77777777" w:rsidR="000A383F" w:rsidRPr="000A383F" w:rsidRDefault="000A383F" w:rsidP="000A383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tblGrid>
            <w:tr w:rsidR="000A383F" w:rsidRPr="000A383F" w14:paraId="3D4476C9" w14:textId="77777777">
              <w:trPr>
                <w:tblCellSpacing w:w="15" w:type="dxa"/>
              </w:trPr>
              <w:tc>
                <w:tcPr>
                  <w:tcW w:w="0" w:type="auto"/>
                  <w:vAlign w:val="center"/>
                  <w:hideMark/>
                </w:tcPr>
                <w:p w14:paraId="066A762E" w14:textId="77777777" w:rsidR="000A383F" w:rsidRPr="000A383F" w:rsidRDefault="000A383F" w:rsidP="000A383F">
                  <w:pPr>
                    <w:spacing w:after="0" w:line="240" w:lineRule="auto"/>
                  </w:pPr>
                  <w:r w:rsidRPr="000A383F">
                    <w:t>hikvision3.jpg</w:t>
                  </w:r>
                </w:p>
              </w:tc>
            </w:tr>
          </w:tbl>
          <w:p w14:paraId="24FECE48" w14:textId="77777777" w:rsidR="008345BE" w:rsidRPr="00AA57DA" w:rsidRDefault="008345BE" w:rsidP="00925CC6"/>
        </w:tc>
        <w:tc>
          <w:tcPr>
            <w:tcW w:w="1712" w:type="dxa"/>
          </w:tcPr>
          <w:p w14:paraId="5E3C6A55" w14:textId="2A5B74E9" w:rsidR="008345BE" w:rsidRPr="00AA57DA" w:rsidRDefault="000A383F" w:rsidP="00925CC6">
            <w:r w:rsidRPr="00AA57DA">
              <w:t>có</w:t>
            </w:r>
          </w:p>
        </w:tc>
      </w:tr>
      <w:tr w:rsidR="00F06E70" w:rsidRPr="00AA57DA" w14:paraId="3E1AEF1B" w14:textId="77777777" w:rsidTr="000A383F">
        <w:tc>
          <w:tcPr>
            <w:tcW w:w="708" w:type="dxa"/>
          </w:tcPr>
          <w:p w14:paraId="7A4DC852" w14:textId="40E8F9E7" w:rsidR="00F06E70" w:rsidRDefault="00F06E70" w:rsidP="00925CC6">
            <w:pPr>
              <w:rPr>
                <w:b/>
                <w:bCs/>
              </w:rPr>
            </w:pPr>
            <w:r>
              <w:rPr>
                <w:b/>
                <w:bCs/>
              </w:rPr>
              <w:t>13</w:t>
            </w:r>
          </w:p>
        </w:tc>
        <w:tc>
          <w:tcPr>
            <w:tcW w:w="2240" w:type="dxa"/>
          </w:tcPr>
          <w:p w14:paraId="150AEAA7" w14:textId="08BB94B7" w:rsidR="00F06E70" w:rsidRPr="00AA57DA" w:rsidRDefault="000A383F" w:rsidP="00925CC6">
            <w:r w:rsidRPr="00AA57DA">
              <w:t>Dahua Full Color</w:t>
            </w:r>
          </w:p>
        </w:tc>
        <w:tc>
          <w:tcPr>
            <w:tcW w:w="2244" w:type="dxa"/>
          </w:tcPr>
          <w:p w14:paraId="5ED8BBB1" w14:textId="025215AB" w:rsidR="00F06E70" w:rsidRPr="00AA57DA" w:rsidRDefault="000A383F" w:rsidP="00925CC6">
            <w:r w:rsidRPr="00AA57DA">
              <w:t>1.490.000 VNĐ</w:t>
            </w:r>
          </w:p>
        </w:tc>
        <w:tc>
          <w:tcPr>
            <w:tcW w:w="18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383F" w:rsidRPr="000A383F" w14:paraId="2E5AB17B" w14:textId="77777777">
              <w:trPr>
                <w:tblCellSpacing w:w="15" w:type="dxa"/>
              </w:trPr>
              <w:tc>
                <w:tcPr>
                  <w:tcW w:w="0" w:type="auto"/>
                  <w:vAlign w:val="center"/>
                  <w:hideMark/>
                </w:tcPr>
                <w:p w14:paraId="7ECD8B01" w14:textId="77777777" w:rsidR="000A383F" w:rsidRPr="000A383F" w:rsidRDefault="000A383F" w:rsidP="000A383F">
                  <w:pPr>
                    <w:spacing w:after="0" w:line="240" w:lineRule="auto"/>
                  </w:pPr>
                </w:p>
              </w:tc>
            </w:tr>
          </w:tbl>
          <w:p w14:paraId="685788EF" w14:textId="77777777" w:rsidR="000A383F" w:rsidRPr="000A383F" w:rsidRDefault="000A383F" w:rsidP="000A383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tblGrid>
            <w:tr w:rsidR="000A383F" w:rsidRPr="000A383F" w14:paraId="3AC16374" w14:textId="77777777">
              <w:trPr>
                <w:tblCellSpacing w:w="15" w:type="dxa"/>
              </w:trPr>
              <w:tc>
                <w:tcPr>
                  <w:tcW w:w="0" w:type="auto"/>
                  <w:vAlign w:val="center"/>
                  <w:hideMark/>
                </w:tcPr>
                <w:p w14:paraId="012D1D15" w14:textId="77777777" w:rsidR="000A383F" w:rsidRPr="000A383F" w:rsidRDefault="000A383F" w:rsidP="000A383F">
                  <w:pPr>
                    <w:spacing w:after="0" w:line="240" w:lineRule="auto"/>
                  </w:pPr>
                  <w:r w:rsidRPr="000A383F">
                    <w:t>dahua3.jpg</w:t>
                  </w:r>
                </w:p>
              </w:tc>
            </w:tr>
          </w:tbl>
          <w:p w14:paraId="3BA569E4" w14:textId="77777777" w:rsidR="00F06E70" w:rsidRPr="00AA57DA" w:rsidRDefault="00F06E70" w:rsidP="00925CC6"/>
        </w:tc>
        <w:tc>
          <w:tcPr>
            <w:tcW w:w="1712" w:type="dxa"/>
          </w:tcPr>
          <w:p w14:paraId="53DC1B94" w14:textId="1EAC2683" w:rsidR="00F06E70" w:rsidRPr="00AA57DA" w:rsidRDefault="000A383F" w:rsidP="00925CC6">
            <w:r w:rsidRPr="00AA57DA">
              <w:t>có</w:t>
            </w:r>
          </w:p>
        </w:tc>
      </w:tr>
      <w:tr w:rsidR="00F06E70" w:rsidRPr="00AA57DA" w14:paraId="423BE5D0" w14:textId="77777777" w:rsidTr="000A383F">
        <w:tc>
          <w:tcPr>
            <w:tcW w:w="708" w:type="dxa"/>
          </w:tcPr>
          <w:p w14:paraId="72B1EDAA" w14:textId="44D85FE4" w:rsidR="00F06E70" w:rsidRDefault="00F06E70" w:rsidP="00925CC6">
            <w:pPr>
              <w:rPr>
                <w:b/>
                <w:bCs/>
              </w:rPr>
            </w:pPr>
            <w:r>
              <w:rPr>
                <w:b/>
                <w:bCs/>
              </w:rPr>
              <w:t>14</w:t>
            </w:r>
          </w:p>
        </w:tc>
        <w:tc>
          <w:tcPr>
            <w:tcW w:w="2240" w:type="dxa"/>
          </w:tcPr>
          <w:p w14:paraId="2EF78DF1" w14:textId="55A65C5C" w:rsidR="00F06E70" w:rsidRPr="00AA57DA" w:rsidRDefault="000A383F" w:rsidP="00925CC6">
            <w:r w:rsidRPr="00AA57DA">
              <w:t>Imou Cue 2</w:t>
            </w:r>
          </w:p>
        </w:tc>
        <w:tc>
          <w:tcPr>
            <w:tcW w:w="2244" w:type="dxa"/>
          </w:tcPr>
          <w:p w14:paraId="6A0D21B4" w14:textId="6E0CB37F" w:rsidR="00F06E70" w:rsidRPr="00AA57DA" w:rsidRDefault="000A383F" w:rsidP="00925CC6">
            <w:r w:rsidRPr="00AA57DA">
              <w:t>620.000 VNĐ</w:t>
            </w:r>
          </w:p>
        </w:tc>
        <w:tc>
          <w:tcPr>
            <w:tcW w:w="18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383F" w:rsidRPr="000A383F" w14:paraId="6E5A24B4" w14:textId="77777777">
              <w:trPr>
                <w:tblCellSpacing w:w="15" w:type="dxa"/>
              </w:trPr>
              <w:tc>
                <w:tcPr>
                  <w:tcW w:w="0" w:type="auto"/>
                  <w:vAlign w:val="center"/>
                  <w:hideMark/>
                </w:tcPr>
                <w:p w14:paraId="0195E40B" w14:textId="77777777" w:rsidR="000A383F" w:rsidRPr="000A383F" w:rsidRDefault="000A383F" w:rsidP="000A383F">
                  <w:pPr>
                    <w:spacing w:after="0" w:line="240" w:lineRule="auto"/>
                  </w:pPr>
                </w:p>
              </w:tc>
            </w:tr>
          </w:tbl>
          <w:p w14:paraId="133EFBC4" w14:textId="77777777" w:rsidR="000A383F" w:rsidRPr="000A383F" w:rsidRDefault="000A383F" w:rsidP="000A383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0A383F" w:rsidRPr="000A383F" w14:paraId="180E8B32" w14:textId="77777777">
              <w:trPr>
                <w:tblCellSpacing w:w="15" w:type="dxa"/>
              </w:trPr>
              <w:tc>
                <w:tcPr>
                  <w:tcW w:w="0" w:type="auto"/>
                  <w:vAlign w:val="center"/>
                  <w:hideMark/>
                </w:tcPr>
                <w:p w14:paraId="724D3C48" w14:textId="77777777" w:rsidR="000A383F" w:rsidRPr="000A383F" w:rsidRDefault="000A383F" w:rsidP="000A383F">
                  <w:pPr>
                    <w:spacing w:after="0" w:line="240" w:lineRule="auto"/>
                  </w:pPr>
                  <w:r w:rsidRPr="000A383F">
                    <w:t>imou3.jpg</w:t>
                  </w:r>
                </w:p>
              </w:tc>
            </w:tr>
          </w:tbl>
          <w:p w14:paraId="14D2D75A" w14:textId="77777777" w:rsidR="00F06E70" w:rsidRPr="00AA57DA" w:rsidRDefault="00F06E70" w:rsidP="00925CC6"/>
        </w:tc>
        <w:tc>
          <w:tcPr>
            <w:tcW w:w="1712" w:type="dxa"/>
          </w:tcPr>
          <w:p w14:paraId="779C4CD1" w14:textId="4DA36C2D" w:rsidR="00F06E70" w:rsidRPr="00AA57DA" w:rsidRDefault="000A383F" w:rsidP="00925CC6">
            <w:r w:rsidRPr="00AA57DA">
              <w:t>có</w:t>
            </w:r>
          </w:p>
        </w:tc>
      </w:tr>
      <w:tr w:rsidR="00F06E70" w:rsidRPr="00AA57DA" w14:paraId="76E873C1" w14:textId="77777777" w:rsidTr="000A383F">
        <w:tc>
          <w:tcPr>
            <w:tcW w:w="708" w:type="dxa"/>
          </w:tcPr>
          <w:p w14:paraId="164D7E67" w14:textId="218B0BCC" w:rsidR="00F06E70" w:rsidRDefault="00F06E70" w:rsidP="00925CC6">
            <w:pPr>
              <w:rPr>
                <w:b/>
                <w:bCs/>
              </w:rPr>
            </w:pPr>
            <w:r>
              <w:rPr>
                <w:b/>
                <w:bCs/>
              </w:rPr>
              <w:t>15</w:t>
            </w:r>
          </w:p>
        </w:tc>
        <w:tc>
          <w:tcPr>
            <w:tcW w:w="2240" w:type="dxa"/>
          </w:tcPr>
          <w:p w14:paraId="35F6E167" w14:textId="6F50F60A" w:rsidR="00F06E70" w:rsidRPr="00AA57DA" w:rsidRDefault="000A383F" w:rsidP="00925CC6">
            <w:r w:rsidRPr="00AA57DA">
              <w:t>EZVIZ C3TN</w:t>
            </w:r>
          </w:p>
        </w:tc>
        <w:tc>
          <w:tcPr>
            <w:tcW w:w="2244" w:type="dxa"/>
          </w:tcPr>
          <w:p w14:paraId="5B31F7CB" w14:textId="0AB5CF15" w:rsidR="00F06E70" w:rsidRPr="00AA57DA" w:rsidRDefault="000A383F" w:rsidP="00925CC6">
            <w:r w:rsidRPr="00AA57DA">
              <w:t>990.000 VNĐ</w:t>
            </w:r>
          </w:p>
        </w:tc>
        <w:tc>
          <w:tcPr>
            <w:tcW w:w="1874" w:type="dxa"/>
          </w:tcPr>
          <w:p w14:paraId="26FC1C9C" w14:textId="4E3E5247" w:rsidR="00F06E70" w:rsidRPr="00AA57DA" w:rsidRDefault="000A383F" w:rsidP="00925CC6">
            <w:r w:rsidRPr="00AA57DA">
              <w:t>ezviz3.jpg</w:t>
            </w:r>
          </w:p>
        </w:tc>
        <w:tc>
          <w:tcPr>
            <w:tcW w:w="1712" w:type="dxa"/>
          </w:tcPr>
          <w:p w14:paraId="30E25BCC" w14:textId="72E1A7F4" w:rsidR="00F06E70" w:rsidRPr="00AA57DA" w:rsidRDefault="000A383F" w:rsidP="00925CC6">
            <w:r w:rsidRPr="00AA57DA">
              <w:t>có</w:t>
            </w:r>
          </w:p>
        </w:tc>
      </w:tr>
      <w:tr w:rsidR="00F06E70" w:rsidRPr="00AA57DA" w14:paraId="6B7AAAC7" w14:textId="77777777" w:rsidTr="000A383F">
        <w:tc>
          <w:tcPr>
            <w:tcW w:w="708" w:type="dxa"/>
          </w:tcPr>
          <w:p w14:paraId="5C8583F3" w14:textId="1AF9226C" w:rsidR="00F06E70" w:rsidRDefault="00F06E70" w:rsidP="00925CC6">
            <w:pPr>
              <w:rPr>
                <w:b/>
                <w:bCs/>
              </w:rPr>
            </w:pPr>
            <w:r>
              <w:rPr>
                <w:b/>
                <w:bCs/>
              </w:rPr>
              <w:t>16</w:t>
            </w:r>
          </w:p>
        </w:tc>
        <w:tc>
          <w:tcPr>
            <w:tcW w:w="2240" w:type="dxa"/>
          </w:tcPr>
          <w:p w14:paraId="0923EB74" w14:textId="31647553" w:rsidR="00F06E70" w:rsidRPr="00AA57DA" w:rsidRDefault="000A383F" w:rsidP="00925CC6">
            <w:r w:rsidRPr="00AA57DA">
              <w:t>KBVision KX-CAi4203</w:t>
            </w:r>
          </w:p>
        </w:tc>
        <w:tc>
          <w:tcPr>
            <w:tcW w:w="2244" w:type="dxa"/>
          </w:tcPr>
          <w:p w14:paraId="420C8361" w14:textId="5719CD09" w:rsidR="00F06E70" w:rsidRPr="00AA57DA" w:rsidRDefault="000A383F" w:rsidP="00925CC6">
            <w:r w:rsidRPr="00AA57DA">
              <w:t>1.750.000 VNĐ</w:t>
            </w:r>
          </w:p>
        </w:tc>
        <w:tc>
          <w:tcPr>
            <w:tcW w:w="1874" w:type="dxa"/>
          </w:tcPr>
          <w:p w14:paraId="7518E997" w14:textId="58DB15B0" w:rsidR="00F06E70" w:rsidRPr="00AA57DA" w:rsidRDefault="000A383F" w:rsidP="00925CC6">
            <w:r w:rsidRPr="00AA57DA">
              <w:t>kbvision3.jpg</w:t>
            </w:r>
          </w:p>
        </w:tc>
        <w:tc>
          <w:tcPr>
            <w:tcW w:w="1712" w:type="dxa"/>
          </w:tcPr>
          <w:p w14:paraId="57C63F63" w14:textId="1EF39777" w:rsidR="00F06E70" w:rsidRPr="00AA57DA" w:rsidRDefault="000A383F" w:rsidP="00925CC6">
            <w:r w:rsidRPr="00AA57DA">
              <w:t>có</w:t>
            </w:r>
          </w:p>
        </w:tc>
      </w:tr>
      <w:tr w:rsidR="00F06E70" w:rsidRPr="00AA57DA" w14:paraId="1455FFDD" w14:textId="77777777" w:rsidTr="000A383F">
        <w:tc>
          <w:tcPr>
            <w:tcW w:w="708" w:type="dxa"/>
          </w:tcPr>
          <w:p w14:paraId="1E43BDC6" w14:textId="0C380B4F" w:rsidR="00F06E70" w:rsidRDefault="000A383F" w:rsidP="00925CC6">
            <w:pPr>
              <w:rPr>
                <w:b/>
                <w:bCs/>
              </w:rPr>
            </w:pPr>
            <w:r>
              <w:rPr>
                <w:b/>
                <w:bCs/>
              </w:rPr>
              <w:t>17</w:t>
            </w:r>
          </w:p>
        </w:tc>
        <w:tc>
          <w:tcPr>
            <w:tcW w:w="2240" w:type="dxa"/>
          </w:tcPr>
          <w:p w14:paraId="27D40E8D" w14:textId="6648EA3B" w:rsidR="00F06E70" w:rsidRPr="00AA57DA" w:rsidRDefault="000A383F" w:rsidP="00925CC6">
            <w:r w:rsidRPr="00AA57DA">
              <w:t>Hikvision PTZ</w:t>
            </w:r>
          </w:p>
        </w:tc>
        <w:tc>
          <w:tcPr>
            <w:tcW w:w="2244" w:type="dxa"/>
          </w:tcPr>
          <w:p w14:paraId="0D3F04DA" w14:textId="39A9B95D" w:rsidR="00F06E70" w:rsidRPr="00AA57DA" w:rsidRDefault="000A383F" w:rsidP="00925CC6">
            <w:r w:rsidRPr="00AA57DA">
              <w:t>4.500.000 VNĐ</w:t>
            </w:r>
          </w:p>
        </w:tc>
        <w:tc>
          <w:tcPr>
            <w:tcW w:w="1874" w:type="dxa"/>
          </w:tcPr>
          <w:p w14:paraId="45A9D990" w14:textId="74B218CB" w:rsidR="00F06E70" w:rsidRPr="00AA57DA" w:rsidRDefault="000A383F" w:rsidP="00925CC6">
            <w:r w:rsidRPr="00AA57DA">
              <w:t>hikvision4.jpg</w:t>
            </w:r>
          </w:p>
        </w:tc>
        <w:tc>
          <w:tcPr>
            <w:tcW w:w="1712" w:type="dxa"/>
          </w:tcPr>
          <w:p w14:paraId="200C5643" w14:textId="756C763F" w:rsidR="00F06E70" w:rsidRPr="00AA57DA" w:rsidRDefault="000A383F" w:rsidP="00925CC6">
            <w:r w:rsidRPr="00AA57DA">
              <w:t>có</w:t>
            </w:r>
          </w:p>
        </w:tc>
      </w:tr>
      <w:tr w:rsidR="000A383F" w:rsidRPr="00AA57DA" w14:paraId="55969C85" w14:textId="77777777" w:rsidTr="000A383F">
        <w:tc>
          <w:tcPr>
            <w:tcW w:w="708" w:type="dxa"/>
          </w:tcPr>
          <w:p w14:paraId="53B9D92C" w14:textId="43FB3C22" w:rsidR="000A383F" w:rsidRDefault="000A383F" w:rsidP="00925CC6">
            <w:pPr>
              <w:rPr>
                <w:b/>
                <w:bCs/>
              </w:rPr>
            </w:pPr>
            <w:r>
              <w:rPr>
                <w:b/>
                <w:bCs/>
              </w:rPr>
              <w:t>18</w:t>
            </w:r>
          </w:p>
        </w:tc>
        <w:tc>
          <w:tcPr>
            <w:tcW w:w="2240" w:type="dxa"/>
          </w:tcPr>
          <w:p w14:paraId="1BCD4ACC" w14:textId="22F51CE8" w:rsidR="000A383F" w:rsidRPr="00AA57DA" w:rsidRDefault="000A383F" w:rsidP="00925CC6">
            <w:r w:rsidRPr="00AA57DA">
              <w:t>Dahua PTZ</w:t>
            </w:r>
          </w:p>
        </w:tc>
        <w:tc>
          <w:tcPr>
            <w:tcW w:w="2244" w:type="dxa"/>
          </w:tcPr>
          <w:p w14:paraId="2DBB3779" w14:textId="765603A5" w:rsidR="000A383F" w:rsidRPr="00AA57DA" w:rsidRDefault="000A383F" w:rsidP="00925CC6">
            <w:r w:rsidRPr="00AA57DA">
              <w:t>4.900.000 VNĐ</w:t>
            </w:r>
          </w:p>
        </w:tc>
        <w:tc>
          <w:tcPr>
            <w:tcW w:w="1874" w:type="dxa"/>
          </w:tcPr>
          <w:p w14:paraId="024BDBC0" w14:textId="738ACD07" w:rsidR="000A383F" w:rsidRPr="00AA57DA" w:rsidRDefault="000A383F" w:rsidP="00925CC6">
            <w:r w:rsidRPr="00AA57DA">
              <w:t>dahua4.jpg</w:t>
            </w:r>
          </w:p>
        </w:tc>
        <w:tc>
          <w:tcPr>
            <w:tcW w:w="1712" w:type="dxa"/>
          </w:tcPr>
          <w:p w14:paraId="333A1078" w14:textId="1957F67F" w:rsidR="000A383F" w:rsidRPr="00AA57DA" w:rsidRDefault="000A383F" w:rsidP="00925CC6">
            <w:r w:rsidRPr="00AA57DA">
              <w:t>có</w:t>
            </w:r>
          </w:p>
        </w:tc>
      </w:tr>
      <w:tr w:rsidR="000A383F" w:rsidRPr="00AA57DA" w14:paraId="5DE76BE6" w14:textId="77777777" w:rsidTr="000A383F">
        <w:tc>
          <w:tcPr>
            <w:tcW w:w="708" w:type="dxa"/>
          </w:tcPr>
          <w:p w14:paraId="5AD5BF3C" w14:textId="397AD654" w:rsidR="000A383F" w:rsidRDefault="000A383F" w:rsidP="00925CC6">
            <w:pPr>
              <w:rPr>
                <w:b/>
                <w:bCs/>
              </w:rPr>
            </w:pPr>
            <w:r>
              <w:rPr>
                <w:b/>
                <w:bCs/>
              </w:rPr>
              <w:lastRenderedPageBreak/>
              <w:t>19</w:t>
            </w:r>
          </w:p>
        </w:tc>
        <w:tc>
          <w:tcPr>
            <w:tcW w:w="2240" w:type="dxa"/>
          </w:tcPr>
          <w:p w14:paraId="55164D4B" w14:textId="2AAD8E07" w:rsidR="000A383F" w:rsidRPr="00AA57DA" w:rsidRDefault="000A383F" w:rsidP="00925CC6">
            <w:r w:rsidRPr="00AA57DA">
              <w:t>Imou Bullet 2</w:t>
            </w:r>
          </w:p>
        </w:tc>
        <w:tc>
          <w:tcPr>
            <w:tcW w:w="2244" w:type="dxa"/>
          </w:tcPr>
          <w:p w14:paraId="53A027B0" w14:textId="46A054D3" w:rsidR="000A383F" w:rsidRPr="00AA57DA" w:rsidRDefault="00AA57DA" w:rsidP="00925CC6">
            <w:r w:rsidRPr="00AA57DA">
              <w:t>1.250.000 VNĐ</w:t>
            </w:r>
          </w:p>
        </w:tc>
        <w:tc>
          <w:tcPr>
            <w:tcW w:w="1874" w:type="dxa"/>
          </w:tcPr>
          <w:p w14:paraId="421F64ED" w14:textId="482D79B2" w:rsidR="000A383F" w:rsidRPr="00AA57DA" w:rsidRDefault="00AA57DA" w:rsidP="00925CC6">
            <w:r w:rsidRPr="00AA57DA">
              <w:t>imou4.jpg</w:t>
            </w:r>
          </w:p>
        </w:tc>
        <w:tc>
          <w:tcPr>
            <w:tcW w:w="1712" w:type="dxa"/>
          </w:tcPr>
          <w:p w14:paraId="496FB7B5" w14:textId="27BD2F8E" w:rsidR="000A383F" w:rsidRPr="00AA57DA" w:rsidRDefault="00AA57DA" w:rsidP="00925CC6">
            <w:r w:rsidRPr="00AA57DA">
              <w:t>có</w:t>
            </w:r>
          </w:p>
        </w:tc>
      </w:tr>
      <w:tr w:rsidR="00AA57DA" w14:paraId="1045798D" w14:textId="77777777" w:rsidTr="000A383F">
        <w:tc>
          <w:tcPr>
            <w:tcW w:w="708" w:type="dxa"/>
          </w:tcPr>
          <w:p w14:paraId="20BCD03E" w14:textId="0392A42B" w:rsidR="00AA57DA" w:rsidRDefault="00AA57DA" w:rsidP="00925CC6">
            <w:pPr>
              <w:rPr>
                <w:b/>
                <w:bCs/>
              </w:rPr>
            </w:pPr>
            <w:r>
              <w:rPr>
                <w:b/>
                <w:bCs/>
              </w:rPr>
              <w:t>20</w:t>
            </w:r>
          </w:p>
        </w:tc>
        <w:tc>
          <w:tcPr>
            <w:tcW w:w="2240" w:type="dxa"/>
          </w:tcPr>
          <w:p w14:paraId="068D993E" w14:textId="5CFBDB25" w:rsidR="00AA57DA" w:rsidRPr="00AA57DA" w:rsidRDefault="00AA57DA" w:rsidP="00925CC6">
            <w:r w:rsidRPr="00AA57DA">
              <w:t>Xiaomi CW300</w:t>
            </w:r>
          </w:p>
        </w:tc>
        <w:tc>
          <w:tcPr>
            <w:tcW w:w="2244" w:type="dxa"/>
          </w:tcPr>
          <w:p w14:paraId="013C9447" w14:textId="47B44423" w:rsidR="00AA57DA" w:rsidRPr="00AA57DA" w:rsidRDefault="00AA57DA" w:rsidP="00925CC6">
            <w:r w:rsidRPr="00AA57DA">
              <w:t>1.090.000 VNĐ</w:t>
            </w:r>
          </w:p>
        </w:tc>
        <w:tc>
          <w:tcPr>
            <w:tcW w:w="1874" w:type="dxa"/>
          </w:tcPr>
          <w:p w14:paraId="0C11167A" w14:textId="5D0E4DDB" w:rsidR="00AA57DA" w:rsidRPr="00AA57DA" w:rsidRDefault="00AA57DA" w:rsidP="00925CC6">
            <w:r w:rsidRPr="00AA57DA">
              <w:t>xiaomi2.jpg</w:t>
            </w:r>
          </w:p>
        </w:tc>
        <w:tc>
          <w:tcPr>
            <w:tcW w:w="1712" w:type="dxa"/>
          </w:tcPr>
          <w:p w14:paraId="06980005" w14:textId="20A4C236" w:rsidR="00AA57DA" w:rsidRPr="00AA57DA" w:rsidRDefault="00AA57DA" w:rsidP="00925CC6">
            <w:r w:rsidRPr="00AA57DA">
              <w:t>có</w:t>
            </w:r>
          </w:p>
        </w:tc>
      </w:tr>
      <w:tr w:rsidR="000A383F" w14:paraId="4CF4821E" w14:textId="77777777" w:rsidTr="000A383F">
        <w:tc>
          <w:tcPr>
            <w:tcW w:w="708" w:type="dxa"/>
          </w:tcPr>
          <w:p w14:paraId="6DAF293F" w14:textId="35DF2413" w:rsidR="000A383F" w:rsidRDefault="00AA57DA" w:rsidP="00925CC6">
            <w:pPr>
              <w:rPr>
                <w:b/>
                <w:bCs/>
              </w:rPr>
            </w:pPr>
            <w:r>
              <w:rPr>
                <w:b/>
                <w:bCs/>
              </w:rPr>
              <w:t>21</w:t>
            </w:r>
          </w:p>
        </w:tc>
        <w:tc>
          <w:tcPr>
            <w:tcW w:w="2240" w:type="dxa"/>
          </w:tcPr>
          <w:p w14:paraId="73CE5257" w14:textId="341AC1AD" w:rsidR="000A383F" w:rsidRPr="00AA57DA" w:rsidRDefault="00AA57DA" w:rsidP="00925CC6">
            <w:r w:rsidRPr="00AA57DA">
              <w:t>Hikvision DS-2CD2143G2</w:t>
            </w:r>
          </w:p>
        </w:tc>
        <w:tc>
          <w:tcPr>
            <w:tcW w:w="2244" w:type="dxa"/>
          </w:tcPr>
          <w:p w14:paraId="4D39C891" w14:textId="512F88D4" w:rsidR="000A383F" w:rsidRPr="00AA57DA" w:rsidRDefault="00AA57DA" w:rsidP="00925CC6">
            <w:r w:rsidRPr="00AA57DA">
              <w:t>2.390.000 VNĐ</w:t>
            </w:r>
          </w:p>
        </w:tc>
        <w:tc>
          <w:tcPr>
            <w:tcW w:w="1874" w:type="dxa"/>
          </w:tcPr>
          <w:p w14:paraId="3CD05158" w14:textId="045E71E7" w:rsidR="000A383F" w:rsidRPr="00AA57DA" w:rsidRDefault="00AA57DA" w:rsidP="00925CC6">
            <w:r w:rsidRPr="00AA57DA">
              <w:t>hikvision5.jpg</w:t>
            </w:r>
          </w:p>
        </w:tc>
        <w:tc>
          <w:tcPr>
            <w:tcW w:w="1712" w:type="dxa"/>
          </w:tcPr>
          <w:p w14:paraId="1ECD81AD" w14:textId="77714BC7" w:rsidR="000A383F" w:rsidRPr="00AA57DA" w:rsidRDefault="00AA57DA" w:rsidP="00925CC6">
            <w:r w:rsidRPr="00AA57DA">
              <w:t>có</w:t>
            </w:r>
          </w:p>
        </w:tc>
      </w:tr>
    </w:tbl>
    <w:p w14:paraId="473AFEA1" w14:textId="77777777" w:rsidR="00925CC6" w:rsidRPr="00925CC6" w:rsidRDefault="00925CC6" w:rsidP="00925CC6"/>
    <w:p w14:paraId="19A3BF11" w14:textId="77777777" w:rsidR="00D724C7" w:rsidRDefault="003D4A92" w:rsidP="00AA57DA">
      <w:pPr>
        <w:pStyle w:val="Heading2"/>
        <w:ind w:left="0"/>
      </w:pPr>
      <w:bookmarkStart w:id="45" w:name="_Toc235096988"/>
      <w:r>
        <w:t>Kết quả thực nghiệm</w:t>
      </w:r>
      <w:bookmarkEnd w:id="45"/>
    </w:p>
    <w:p w14:paraId="33362907" w14:textId="33D0EC68" w:rsidR="00AA57DA" w:rsidRPr="00AA57DA" w:rsidRDefault="00AA57DA" w:rsidP="00AA57DA">
      <w:pPr>
        <w:pStyle w:val="pdq2pgselectionanchorcontainer"/>
        <w:rPr>
          <w:sz w:val="26"/>
          <w:szCs w:val="26"/>
        </w:rPr>
      </w:pPr>
      <w:r>
        <w:rPr>
          <w:sz w:val="26"/>
          <w:szCs w:val="26"/>
        </w:rPr>
        <w:tab/>
      </w:r>
      <w:r w:rsidRPr="00AA57DA">
        <w:rPr>
          <w:sz w:val="26"/>
          <w:szCs w:val="26"/>
        </w:rPr>
        <w:t>Sau khi hoàn thành lập trình, website đã chạy thành công trên trình duyệt Google Chrome và Microsoft Edge. Các chức năng đều hoạt động đúng theo yêu cầu ban đầu, bao gồm hiển thị danh sách sản phẩm, xem chi tiết sản phẩm, gửi liên hệ và điều hướng giữa các trang.</w:t>
      </w:r>
    </w:p>
    <w:p w14:paraId="39E5AB58" w14:textId="77777777" w:rsidR="003D4A92" w:rsidRDefault="003D4A92" w:rsidP="00944FFD">
      <w:pPr>
        <w:pStyle w:val="Heading3"/>
        <w:ind w:left="0"/>
      </w:pPr>
      <w:bookmarkStart w:id="46" w:name="_Toc235096989"/>
      <w:r>
        <w:t>Giao diện trang chủ</w:t>
      </w:r>
      <w:bookmarkEnd w:id="46"/>
    </w:p>
    <w:p w14:paraId="2B7DC3DD" w14:textId="297D9EB6" w:rsidR="00AA57DA" w:rsidRPr="00AA57DA" w:rsidRDefault="00AA57DA" w:rsidP="00AA57DA">
      <w:r w:rsidRPr="00AA57DA">
        <w:drawing>
          <wp:inline distT="0" distB="0" distL="0" distR="0" wp14:anchorId="533E855B" wp14:editId="56F1CD92">
            <wp:extent cx="5580380" cy="2061210"/>
            <wp:effectExtent l="0" t="0" r="1270" b="0"/>
            <wp:docPr id="211004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49962" name=""/>
                    <pic:cNvPicPr/>
                  </pic:nvPicPr>
                  <pic:blipFill>
                    <a:blip r:embed="rId13"/>
                    <a:stretch>
                      <a:fillRect/>
                    </a:stretch>
                  </pic:blipFill>
                  <pic:spPr>
                    <a:xfrm>
                      <a:off x="0" y="0"/>
                      <a:ext cx="5580380" cy="2061210"/>
                    </a:xfrm>
                    <a:prstGeom prst="rect">
                      <a:avLst/>
                    </a:prstGeom>
                  </pic:spPr>
                </pic:pic>
              </a:graphicData>
            </a:graphic>
          </wp:inline>
        </w:drawing>
      </w:r>
    </w:p>
    <w:p w14:paraId="021B165D" w14:textId="2204C97F" w:rsidR="00AA57DA" w:rsidRDefault="00AA57DA" w:rsidP="00AD25E4">
      <w:pPr>
        <w:pStyle w:val="Caption"/>
      </w:pPr>
      <w:r>
        <w:t xml:space="preserve">            </w:t>
      </w:r>
      <w:bookmarkStart w:id="47" w:name="_Toc235097619"/>
      <w:r w:rsidR="00AD25E4">
        <w:t xml:space="preserve">Hình. </w:t>
      </w:r>
      <w:r w:rsidR="00AD25E4">
        <w:fldChar w:fldCharType="begin"/>
      </w:r>
      <w:r w:rsidR="00AD25E4">
        <w:instrText xml:space="preserve"> SEQ Hình. \* ARABIC </w:instrText>
      </w:r>
      <w:r w:rsidR="00AD25E4">
        <w:fldChar w:fldCharType="separate"/>
      </w:r>
      <w:r w:rsidR="00EC6389">
        <w:rPr>
          <w:noProof/>
        </w:rPr>
        <w:t>3</w:t>
      </w:r>
      <w:r w:rsidR="00AD25E4">
        <w:fldChar w:fldCharType="end"/>
      </w:r>
      <w:r w:rsidRPr="00AA57DA">
        <w:t>Giao diện trang chủ</w:t>
      </w:r>
      <w:bookmarkEnd w:id="47"/>
    </w:p>
    <w:p w14:paraId="65345F16" w14:textId="77777777" w:rsidR="00AA57DA" w:rsidRPr="00AA57DA" w:rsidRDefault="00AA57DA" w:rsidP="00AA57DA">
      <w:pPr>
        <w:pStyle w:val="noidung"/>
      </w:pPr>
      <w:r w:rsidRPr="00AA57DA">
        <w:rPr>
          <w:b/>
          <w:bCs/>
        </w:rPr>
        <w:t>Mô tả</w:t>
      </w:r>
    </w:p>
    <w:p w14:paraId="0E18A575" w14:textId="4527C9A4" w:rsidR="00AA57DA" w:rsidRPr="008759C1" w:rsidRDefault="00AA57DA" w:rsidP="008759C1">
      <w:pPr>
        <w:pStyle w:val="noidung"/>
      </w:pPr>
      <w:r w:rsidRPr="00AA57DA">
        <w:t>Trang chủ là giao diện đầu tiên khi người dùng truy cập website. Trang bao gồm logo, thanh menu điều hướng, banner giới thiệu, danh sách sản phẩm nổi bật và phần chân trang. Giao diện sử dụng tông màu xanh da trời kết hợp trắng kem giúp tạo cảm giác hiện đại và dễ quan sát.</w:t>
      </w:r>
    </w:p>
    <w:p w14:paraId="69B7884F" w14:textId="77777777" w:rsidR="00D724C7" w:rsidRDefault="003D4A92" w:rsidP="00944FFD">
      <w:pPr>
        <w:pStyle w:val="Heading3"/>
        <w:ind w:left="0"/>
      </w:pPr>
      <w:bookmarkStart w:id="48" w:name="_Toc235096990"/>
      <w:r>
        <w:t>Giao diện trang …</w:t>
      </w:r>
      <w:bookmarkEnd w:id="48"/>
    </w:p>
    <w:p w14:paraId="1A80E0D8" w14:textId="32E50448" w:rsidR="003D4A92" w:rsidRDefault="00AA57DA" w:rsidP="003D4A92">
      <w:pPr>
        <w:pStyle w:val="noidung"/>
      </w:pPr>
      <w:r w:rsidRPr="00AA57DA">
        <w:drawing>
          <wp:inline distT="0" distB="0" distL="0" distR="0" wp14:anchorId="626E051B" wp14:editId="706D50ED">
            <wp:extent cx="4813778" cy="1805484"/>
            <wp:effectExtent l="0" t="0" r="6350" b="4445"/>
            <wp:docPr id="178023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8112" name=""/>
                    <pic:cNvPicPr/>
                  </pic:nvPicPr>
                  <pic:blipFill>
                    <a:blip r:embed="rId14"/>
                    <a:stretch>
                      <a:fillRect/>
                    </a:stretch>
                  </pic:blipFill>
                  <pic:spPr>
                    <a:xfrm>
                      <a:off x="0" y="0"/>
                      <a:ext cx="4877476" cy="1829375"/>
                    </a:xfrm>
                    <a:prstGeom prst="rect">
                      <a:avLst/>
                    </a:prstGeom>
                  </pic:spPr>
                </pic:pic>
              </a:graphicData>
            </a:graphic>
          </wp:inline>
        </w:drawing>
      </w:r>
    </w:p>
    <w:p w14:paraId="76F0EF26" w14:textId="24E1B88D" w:rsidR="00A91125" w:rsidRPr="008759C1" w:rsidRDefault="00AD25E4" w:rsidP="00AD25E4">
      <w:pPr>
        <w:pStyle w:val="Caption"/>
      </w:pPr>
      <w:bookmarkStart w:id="49" w:name="_Toc235097620"/>
      <w:r>
        <w:lastRenderedPageBreak/>
        <w:t xml:space="preserve">Hình. </w:t>
      </w:r>
      <w:r>
        <w:fldChar w:fldCharType="begin"/>
      </w:r>
      <w:r>
        <w:instrText xml:space="preserve"> SEQ Hình. \* ARABIC </w:instrText>
      </w:r>
      <w:r>
        <w:fldChar w:fldCharType="separate"/>
      </w:r>
      <w:r w:rsidR="00EC6389">
        <w:rPr>
          <w:noProof/>
        </w:rPr>
        <w:t>4</w:t>
      </w:r>
      <w:r>
        <w:fldChar w:fldCharType="end"/>
      </w:r>
      <w:r w:rsidR="00A91125" w:rsidRPr="00A91125">
        <w:t xml:space="preserve"> Giao diện danh sách sản phẩm</w:t>
      </w:r>
      <w:bookmarkEnd w:id="49"/>
    </w:p>
    <w:p w14:paraId="49750396" w14:textId="77777777" w:rsidR="00A91125" w:rsidRPr="00A91125" w:rsidRDefault="00A91125" w:rsidP="00A91125">
      <w:r w:rsidRPr="00A91125">
        <w:rPr>
          <w:b/>
          <w:bCs/>
        </w:rPr>
        <w:t>Mô tả</w:t>
      </w:r>
    </w:p>
    <w:p w14:paraId="29175D65" w14:textId="77777777" w:rsidR="00A91125" w:rsidRPr="00A91125" w:rsidRDefault="00A91125" w:rsidP="00A91125">
      <w:r w:rsidRPr="00A91125">
        <w:t xml:space="preserve">Trang sản phẩm hiển thị 21 camera quan sát theo dạng lưới, mỗi hàng gồm 3 sản phẩm. Mỗi sản phẩm có hình ảnh, tên, giá bán và nút </w:t>
      </w:r>
      <w:r w:rsidRPr="00A91125">
        <w:rPr>
          <w:b/>
          <w:bCs/>
        </w:rPr>
        <w:t>Xem chi tiết</w:t>
      </w:r>
      <w:r w:rsidRPr="00A91125">
        <w:t xml:space="preserve"> giúp người dùng xem thông tin đầy đủ.</w:t>
      </w:r>
    </w:p>
    <w:p w14:paraId="5D3E7EC1" w14:textId="3E47B4A1" w:rsidR="003D4A92" w:rsidRDefault="00A91125" w:rsidP="00A91125">
      <w:pPr>
        <w:pStyle w:val="Heading3"/>
        <w:ind w:left="0"/>
      </w:pPr>
      <w:bookmarkStart w:id="50" w:name="_Toc235096991"/>
      <w:r w:rsidRPr="00A91125">
        <w:t>Giao diện chi tiết sản phẩm</w:t>
      </w:r>
      <w:bookmarkEnd w:id="50"/>
    </w:p>
    <w:p w14:paraId="513EBEF7" w14:textId="511ACC8B" w:rsidR="00A91125" w:rsidRPr="00A91125" w:rsidRDefault="00A91125" w:rsidP="00A91125">
      <w:r w:rsidRPr="00A91125">
        <w:drawing>
          <wp:inline distT="0" distB="0" distL="0" distR="0" wp14:anchorId="0C25E277" wp14:editId="4A03967F">
            <wp:extent cx="5580380" cy="2613025"/>
            <wp:effectExtent l="0" t="0" r="1270" b="0"/>
            <wp:docPr id="2362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3992" name=""/>
                    <pic:cNvPicPr/>
                  </pic:nvPicPr>
                  <pic:blipFill>
                    <a:blip r:embed="rId15"/>
                    <a:stretch>
                      <a:fillRect/>
                    </a:stretch>
                  </pic:blipFill>
                  <pic:spPr>
                    <a:xfrm>
                      <a:off x="0" y="0"/>
                      <a:ext cx="5580380" cy="2613025"/>
                    </a:xfrm>
                    <a:prstGeom prst="rect">
                      <a:avLst/>
                    </a:prstGeom>
                  </pic:spPr>
                </pic:pic>
              </a:graphicData>
            </a:graphic>
          </wp:inline>
        </w:drawing>
      </w:r>
    </w:p>
    <w:p w14:paraId="4191AC79" w14:textId="429AAF5F" w:rsidR="00D724C7" w:rsidRDefault="00A91125" w:rsidP="00AD25E4">
      <w:pPr>
        <w:pStyle w:val="Caption"/>
      </w:pPr>
      <w:r>
        <w:t xml:space="preserve">                        </w:t>
      </w:r>
      <w:bookmarkStart w:id="51" w:name="_Toc235097621"/>
      <w:r w:rsidR="00AD25E4">
        <w:t xml:space="preserve">Hình. </w:t>
      </w:r>
      <w:r w:rsidR="00AD25E4">
        <w:fldChar w:fldCharType="begin"/>
      </w:r>
      <w:r w:rsidR="00AD25E4">
        <w:instrText xml:space="preserve"> SEQ Hình. \* ARABIC </w:instrText>
      </w:r>
      <w:r w:rsidR="00AD25E4">
        <w:fldChar w:fldCharType="separate"/>
      </w:r>
      <w:r w:rsidR="00EC6389">
        <w:rPr>
          <w:noProof/>
        </w:rPr>
        <w:t>5</w:t>
      </w:r>
      <w:r w:rsidR="00AD25E4">
        <w:fldChar w:fldCharType="end"/>
      </w:r>
      <w:r w:rsidRPr="00A91125">
        <w:t xml:space="preserve"> Giao diện chi tiết sản phẩm</w:t>
      </w:r>
      <w:bookmarkEnd w:id="51"/>
    </w:p>
    <w:p w14:paraId="6ABF1DEE" w14:textId="77777777" w:rsidR="00A91125" w:rsidRPr="00A91125" w:rsidRDefault="00A91125" w:rsidP="00A91125">
      <w:r w:rsidRPr="00A91125">
        <w:rPr>
          <w:b/>
          <w:bCs/>
        </w:rPr>
        <w:t>Mô tả</w:t>
      </w:r>
    </w:p>
    <w:p w14:paraId="40EC2859" w14:textId="77777777" w:rsidR="00A91125" w:rsidRPr="00A91125" w:rsidRDefault="00A91125" w:rsidP="00A91125">
      <w:r w:rsidRPr="00A91125">
        <w:t xml:space="preserve">Trang chi tiết hiển thị hình ảnh sản phẩm với kích thước lớn, tên sản phẩm, giá bán, mô tả, bảng thông số kỹ thuật và nút </w:t>
      </w:r>
      <w:r w:rsidRPr="00A91125">
        <w:rPr>
          <w:b/>
          <w:bCs/>
        </w:rPr>
        <w:t>Mua ngay</w:t>
      </w:r>
      <w:r w:rsidRPr="00A91125">
        <w:t xml:space="preserve">, </w:t>
      </w:r>
      <w:r w:rsidRPr="00A91125">
        <w:rPr>
          <w:b/>
          <w:bCs/>
        </w:rPr>
        <w:t>Quay lại</w:t>
      </w:r>
      <w:r w:rsidRPr="00A91125">
        <w:t>. Người dùng có thể xem đầy đủ thông tin trước khi quyết định mua.</w:t>
      </w:r>
    </w:p>
    <w:p w14:paraId="44F56A04" w14:textId="65DD510A" w:rsidR="00A91125" w:rsidRDefault="00A91125" w:rsidP="00A91125">
      <w:pPr>
        <w:pStyle w:val="Heading3"/>
        <w:ind w:left="0"/>
      </w:pPr>
      <w:bookmarkStart w:id="52" w:name="_Toc235096992"/>
      <w:r w:rsidRPr="00A91125">
        <w:t>Giao diện giới thiệu</w:t>
      </w:r>
      <w:bookmarkEnd w:id="52"/>
    </w:p>
    <w:p w14:paraId="5448CDB4" w14:textId="14D59698" w:rsidR="00A91125" w:rsidRPr="00A91125" w:rsidRDefault="00A91125" w:rsidP="00A91125">
      <w:r w:rsidRPr="00A91125">
        <w:drawing>
          <wp:inline distT="0" distB="0" distL="0" distR="0" wp14:anchorId="60FEF399" wp14:editId="67DD2427">
            <wp:extent cx="5580380" cy="2552700"/>
            <wp:effectExtent l="0" t="0" r="1270" b="0"/>
            <wp:docPr id="107775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2004" name=""/>
                    <pic:cNvPicPr/>
                  </pic:nvPicPr>
                  <pic:blipFill>
                    <a:blip r:embed="rId16"/>
                    <a:stretch>
                      <a:fillRect/>
                    </a:stretch>
                  </pic:blipFill>
                  <pic:spPr>
                    <a:xfrm>
                      <a:off x="0" y="0"/>
                      <a:ext cx="5580380" cy="2552700"/>
                    </a:xfrm>
                    <a:prstGeom prst="rect">
                      <a:avLst/>
                    </a:prstGeom>
                  </pic:spPr>
                </pic:pic>
              </a:graphicData>
            </a:graphic>
          </wp:inline>
        </w:drawing>
      </w:r>
    </w:p>
    <w:p w14:paraId="0C926930" w14:textId="38886B5F" w:rsidR="008F3D04" w:rsidRPr="00A91125" w:rsidRDefault="00A91125" w:rsidP="00EC6389">
      <w:pPr>
        <w:pStyle w:val="Caption"/>
        <w:rPr>
          <w:b/>
          <w:bCs/>
        </w:rPr>
      </w:pPr>
      <w:r>
        <w:t xml:space="preserve">           </w:t>
      </w:r>
      <w:bookmarkStart w:id="53" w:name="_Toc235096993"/>
      <w:bookmarkStart w:id="54" w:name="_Toc235097622"/>
      <w:r w:rsidR="00EC6389">
        <w:t xml:space="preserve">Hình. </w:t>
      </w:r>
      <w:r w:rsidR="00EC6389">
        <w:fldChar w:fldCharType="begin"/>
      </w:r>
      <w:r w:rsidR="00EC6389">
        <w:instrText xml:space="preserve"> SEQ Hình. \* ARABIC </w:instrText>
      </w:r>
      <w:r w:rsidR="00EC6389">
        <w:fldChar w:fldCharType="separate"/>
      </w:r>
      <w:r w:rsidR="00EC6389">
        <w:rPr>
          <w:noProof/>
        </w:rPr>
        <w:t>6</w:t>
      </w:r>
      <w:r w:rsidR="00EC6389">
        <w:fldChar w:fldCharType="end"/>
      </w:r>
      <w:r w:rsidRPr="00A91125">
        <w:rPr>
          <w:b/>
          <w:bCs/>
        </w:rPr>
        <w:t xml:space="preserve"> Giao diện giới thiệu</w:t>
      </w:r>
      <w:bookmarkEnd w:id="53"/>
      <w:bookmarkEnd w:id="54"/>
    </w:p>
    <w:p w14:paraId="339C1E55" w14:textId="77777777" w:rsidR="00A91125" w:rsidRDefault="00A91125" w:rsidP="00A91125"/>
    <w:p w14:paraId="4C0814B1" w14:textId="77777777" w:rsidR="00A91125" w:rsidRPr="00A91125" w:rsidRDefault="00A91125" w:rsidP="00A91125">
      <w:r w:rsidRPr="00A91125">
        <w:rPr>
          <w:b/>
          <w:bCs/>
        </w:rPr>
        <w:t>Mô tả</w:t>
      </w:r>
    </w:p>
    <w:p w14:paraId="6D0EA4BD" w14:textId="77777777" w:rsidR="00A91125" w:rsidRPr="00A91125" w:rsidRDefault="00A91125" w:rsidP="00A91125">
      <w:r w:rsidRPr="00A91125">
        <w:t>Trang giới thiệu cung cấp thông tin về website, mục tiêu xây dựng, các sản phẩm kinh doanh và cam kết chất lượng dịch vụ dành cho khách hàng.</w:t>
      </w:r>
    </w:p>
    <w:p w14:paraId="081E852B" w14:textId="4098104D" w:rsidR="00A91125" w:rsidRDefault="00A91125" w:rsidP="00A91125">
      <w:pPr>
        <w:pStyle w:val="Heading3"/>
        <w:ind w:left="0"/>
      </w:pPr>
      <w:bookmarkStart w:id="55" w:name="_Toc235096994"/>
      <w:r w:rsidRPr="00A91125">
        <w:t>Giao diện liên hệ</w:t>
      </w:r>
      <w:bookmarkEnd w:id="55"/>
    </w:p>
    <w:p w14:paraId="60B31E82" w14:textId="24471EA3" w:rsidR="00A91125" w:rsidRPr="00A91125" w:rsidRDefault="00A91125" w:rsidP="00A91125">
      <w:r w:rsidRPr="00A91125">
        <w:drawing>
          <wp:inline distT="0" distB="0" distL="0" distR="0" wp14:anchorId="576F1CB8" wp14:editId="7ACDF95C">
            <wp:extent cx="5580380" cy="2260600"/>
            <wp:effectExtent l="0" t="0" r="1270" b="6350"/>
            <wp:docPr id="207008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86416" name=""/>
                    <pic:cNvPicPr/>
                  </pic:nvPicPr>
                  <pic:blipFill>
                    <a:blip r:embed="rId17"/>
                    <a:stretch>
                      <a:fillRect/>
                    </a:stretch>
                  </pic:blipFill>
                  <pic:spPr>
                    <a:xfrm>
                      <a:off x="0" y="0"/>
                      <a:ext cx="5580380" cy="2260600"/>
                    </a:xfrm>
                    <a:prstGeom prst="rect">
                      <a:avLst/>
                    </a:prstGeom>
                  </pic:spPr>
                </pic:pic>
              </a:graphicData>
            </a:graphic>
          </wp:inline>
        </w:drawing>
      </w:r>
    </w:p>
    <w:p w14:paraId="3E7EF342" w14:textId="3B4D3868" w:rsidR="00A91125" w:rsidRDefault="00A91125" w:rsidP="00EC6389">
      <w:pPr>
        <w:pStyle w:val="Caption"/>
      </w:pPr>
      <w:r>
        <w:t xml:space="preserve">       </w:t>
      </w:r>
      <w:bookmarkStart w:id="56" w:name="_Toc235097623"/>
      <w:r w:rsidR="00EC6389">
        <w:t xml:space="preserve">Hình. </w:t>
      </w:r>
      <w:r w:rsidR="00EC6389">
        <w:fldChar w:fldCharType="begin"/>
      </w:r>
      <w:r w:rsidR="00EC6389">
        <w:instrText xml:space="preserve"> SEQ Hình. \* ARABIC </w:instrText>
      </w:r>
      <w:r w:rsidR="00EC6389">
        <w:fldChar w:fldCharType="separate"/>
      </w:r>
      <w:r w:rsidR="00EC6389">
        <w:rPr>
          <w:noProof/>
        </w:rPr>
        <w:t>7</w:t>
      </w:r>
      <w:r w:rsidR="00EC6389">
        <w:fldChar w:fldCharType="end"/>
      </w:r>
      <w:r w:rsidRPr="00A91125">
        <w:t xml:space="preserve"> Giao diện liên hệ</w:t>
      </w:r>
      <w:bookmarkEnd w:id="56"/>
    </w:p>
    <w:p w14:paraId="75DF22F9" w14:textId="77777777" w:rsidR="00A91125" w:rsidRPr="00A91125" w:rsidRDefault="00A91125" w:rsidP="00A91125">
      <w:r w:rsidRPr="00A91125">
        <w:rPr>
          <w:b/>
          <w:bCs/>
        </w:rPr>
        <w:t>Mô tả</w:t>
      </w:r>
    </w:p>
    <w:p w14:paraId="0C4DA1D2" w14:textId="77777777" w:rsidR="00A91125" w:rsidRPr="00A91125" w:rsidRDefault="00A91125" w:rsidP="00A91125">
      <w:r w:rsidRPr="00A91125">
        <w:t xml:space="preserve">Trang liên hệ bao gồm biểu mẫu nhập họ tên, email, số điện thoại và nội dung cần tư vấn. Sau khi nhấn nút </w:t>
      </w:r>
      <w:r w:rsidRPr="00A91125">
        <w:rPr>
          <w:b/>
          <w:bCs/>
        </w:rPr>
        <w:t>Gửi</w:t>
      </w:r>
      <w:r w:rsidRPr="00A91125">
        <w:t>, JavaScript sẽ hiển thị thông báo xác nhận gửi thành công.</w:t>
      </w:r>
    </w:p>
    <w:p w14:paraId="13D12FC1" w14:textId="491E3299" w:rsidR="00A91125" w:rsidRDefault="00483BC7" w:rsidP="00483BC7">
      <w:pPr>
        <w:pStyle w:val="Heading3"/>
        <w:ind w:left="0"/>
      </w:pPr>
      <w:bookmarkStart w:id="57" w:name="_Toc235096995"/>
      <w:r w:rsidRPr="00483BC7">
        <w:t>Kiểm thử chức năng</w:t>
      </w:r>
      <w:bookmarkEnd w:id="57"/>
    </w:p>
    <w:p w14:paraId="465F10D4" w14:textId="2370519B" w:rsidR="00EC6389" w:rsidRPr="00EC6389" w:rsidRDefault="00EC6389" w:rsidP="00EC6389">
      <w:pPr>
        <w:pStyle w:val="Caption"/>
      </w:pPr>
      <w:r>
        <w:t xml:space="preserve">      Bảng. </w:t>
      </w:r>
      <w:r>
        <w:fldChar w:fldCharType="begin"/>
      </w:r>
      <w:r>
        <w:instrText xml:space="preserve"> SEQ Bảng. \* ARABIC </w:instrText>
      </w:r>
      <w:r>
        <w:fldChar w:fldCharType="separate"/>
      </w:r>
      <w:r>
        <w:rPr>
          <w:noProof/>
        </w:rPr>
        <w:t>4</w:t>
      </w:r>
      <w:r>
        <w:fldChar w:fldCharType="end"/>
      </w:r>
      <w:r>
        <w:t xml:space="preserve"> </w:t>
      </w:r>
      <w:r w:rsidR="00483BC7" w:rsidRPr="00EC6389">
        <w:t>Kết quả kiểm thử</w:t>
      </w:r>
    </w:p>
    <w:tbl>
      <w:tblPr>
        <w:tblStyle w:val="TableGrid"/>
        <w:tblW w:w="0" w:type="auto"/>
        <w:tblLook w:val="04A0" w:firstRow="1" w:lastRow="0" w:firstColumn="1" w:lastColumn="0" w:noHBand="0" w:noVBand="1"/>
      </w:tblPr>
      <w:tblGrid>
        <w:gridCol w:w="704"/>
        <w:gridCol w:w="3119"/>
        <w:gridCol w:w="3118"/>
        <w:gridCol w:w="1837"/>
      </w:tblGrid>
      <w:tr w:rsidR="00483BC7" w14:paraId="2D2C7513" w14:textId="77777777" w:rsidTr="00483BC7">
        <w:trPr>
          <w:trHeight w:val="581"/>
        </w:trPr>
        <w:tc>
          <w:tcPr>
            <w:tcW w:w="704" w:type="dxa"/>
          </w:tcPr>
          <w:p w14:paraId="164517E2" w14:textId="06F33727" w:rsidR="00483BC7" w:rsidRDefault="00483BC7" w:rsidP="00483BC7">
            <w:r>
              <w:t>STT</w:t>
            </w:r>
          </w:p>
        </w:tc>
        <w:tc>
          <w:tcPr>
            <w:tcW w:w="3119" w:type="dxa"/>
          </w:tcPr>
          <w:p w14:paraId="73B1E4B5" w14:textId="0C120252" w:rsidR="00483BC7" w:rsidRDefault="00483BC7" w:rsidP="00483BC7">
            <w:r w:rsidRPr="00483BC7">
              <w:t>Chức năng</w:t>
            </w:r>
          </w:p>
        </w:tc>
        <w:tc>
          <w:tcPr>
            <w:tcW w:w="3118" w:type="dxa"/>
          </w:tcPr>
          <w:p w14:paraId="0A9FE905" w14:textId="145BBFDF" w:rsidR="00483BC7" w:rsidRDefault="00483BC7" w:rsidP="00483BC7">
            <w:r w:rsidRPr="00483BC7">
              <w:t>Kết quả mong đợi</w:t>
            </w:r>
          </w:p>
        </w:tc>
        <w:tc>
          <w:tcPr>
            <w:tcW w:w="1837" w:type="dxa"/>
          </w:tcPr>
          <w:p w14:paraId="33BB22A2" w14:textId="6102AA33" w:rsidR="00483BC7" w:rsidRDefault="00483BC7" w:rsidP="00483BC7">
            <w:r w:rsidRPr="00483BC7">
              <w:t>Kết quả thực tế</w:t>
            </w:r>
          </w:p>
        </w:tc>
      </w:tr>
      <w:tr w:rsidR="00483BC7" w14:paraId="78FBECE2" w14:textId="77777777" w:rsidTr="00483BC7">
        <w:tc>
          <w:tcPr>
            <w:tcW w:w="704" w:type="dxa"/>
          </w:tcPr>
          <w:p w14:paraId="1D9413AD" w14:textId="3B9775DC" w:rsidR="00483BC7" w:rsidRDefault="00483BC7" w:rsidP="00483BC7">
            <w:r>
              <w:t>1</w:t>
            </w:r>
          </w:p>
        </w:tc>
        <w:tc>
          <w:tcPr>
            <w:tcW w:w="3119" w:type="dxa"/>
          </w:tcPr>
          <w:p w14:paraId="54C3890C" w14:textId="2C1678BB" w:rsidR="00483BC7" w:rsidRDefault="00483BC7" w:rsidP="00483BC7">
            <w:r w:rsidRPr="00483BC7">
              <w:t>Mở trang chủ</w:t>
            </w:r>
          </w:p>
        </w:tc>
        <w:tc>
          <w:tcPr>
            <w:tcW w:w="3118" w:type="dxa"/>
          </w:tcPr>
          <w:p w14:paraId="6C6D69D9" w14:textId="18477D99" w:rsidR="00483BC7" w:rsidRDefault="00483BC7" w:rsidP="00483BC7">
            <w:r w:rsidRPr="00483BC7">
              <w:t>Hiển thị đầy đủ</w:t>
            </w:r>
          </w:p>
        </w:tc>
        <w:tc>
          <w:tcPr>
            <w:tcW w:w="1837" w:type="dxa"/>
          </w:tcPr>
          <w:p w14:paraId="3C829787" w14:textId="6810DBD6" w:rsidR="00483BC7" w:rsidRDefault="00483BC7" w:rsidP="00483BC7">
            <w:r w:rsidRPr="00483BC7">
              <w:t>Đạt</w:t>
            </w:r>
          </w:p>
        </w:tc>
      </w:tr>
      <w:tr w:rsidR="00483BC7" w14:paraId="75467723" w14:textId="77777777" w:rsidTr="00483BC7">
        <w:tc>
          <w:tcPr>
            <w:tcW w:w="704" w:type="dxa"/>
          </w:tcPr>
          <w:p w14:paraId="73BB87F2" w14:textId="348C9767" w:rsidR="00483BC7" w:rsidRDefault="00483BC7" w:rsidP="00483BC7">
            <w:r>
              <w:t>2</w:t>
            </w:r>
          </w:p>
        </w:tc>
        <w:tc>
          <w:tcPr>
            <w:tcW w:w="3119" w:type="dxa"/>
          </w:tcPr>
          <w:p w14:paraId="7C5B33D7" w14:textId="6B526336" w:rsidR="00483BC7" w:rsidRDefault="00483BC7" w:rsidP="00483BC7">
            <w:r w:rsidRPr="00483BC7">
              <w:t>Xem danh sách sản phẩm</w:t>
            </w:r>
          </w:p>
        </w:tc>
        <w:tc>
          <w:tcPr>
            <w:tcW w:w="3118" w:type="dxa"/>
          </w:tcPr>
          <w:p w14:paraId="51E0B2B8" w14:textId="3A9C0DAD" w:rsidR="00483BC7" w:rsidRDefault="00483BC7" w:rsidP="00483BC7">
            <w:r w:rsidRPr="00483BC7">
              <w:t>Hiển thị 21 sản phẩm</w:t>
            </w:r>
          </w:p>
        </w:tc>
        <w:tc>
          <w:tcPr>
            <w:tcW w:w="1837" w:type="dxa"/>
          </w:tcPr>
          <w:p w14:paraId="3435212C" w14:textId="15D94141" w:rsidR="00483BC7" w:rsidRDefault="00483BC7" w:rsidP="00483BC7">
            <w:r w:rsidRPr="00483BC7">
              <w:t>Đạt</w:t>
            </w:r>
          </w:p>
        </w:tc>
      </w:tr>
      <w:tr w:rsidR="00483BC7" w14:paraId="7700D529" w14:textId="77777777" w:rsidTr="00483BC7">
        <w:tc>
          <w:tcPr>
            <w:tcW w:w="704" w:type="dxa"/>
          </w:tcPr>
          <w:p w14:paraId="2B5577F8" w14:textId="50528223" w:rsidR="00483BC7" w:rsidRDefault="00483BC7" w:rsidP="00483BC7">
            <w:r>
              <w:t>3</w:t>
            </w:r>
          </w:p>
        </w:tc>
        <w:tc>
          <w:tcPr>
            <w:tcW w:w="3119" w:type="dxa"/>
          </w:tcPr>
          <w:p w14:paraId="08E8417C" w14:textId="2CBDBD32" w:rsidR="00483BC7" w:rsidRDefault="00483BC7" w:rsidP="00483BC7">
            <w:r w:rsidRPr="00483BC7">
              <w:t>Xem chi tiết</w:t>
            </w:r>
          </w:p>
        </w:tc>
        <w:tc>
          <w:tcPr>
            <w:tcW w:w="3118" w:type="dxa"/>
          </w:tcPr>
          <w:p w14:paraId="5124E419" w14:textId="16477D55" w:rsidR="00483BC7" w:rsidRDefault="00483BC7" w:rsidP="00483BC7">
            <w:r w:rsidRPr="00483BC7">
              <w:t>Mở trang chi tiết</w:t>
            </w:r>
          </w:p>
        </w:tc>
        <w:tc>
          <w:tcPr>
            <w:tcW w:w="1837" w:type="dxa"/>
          </w:tcPr>
          <w:p w14:paraId="0F4F79D0" w14:textId="2B54D6C4" w:rsidR="00483BC7" w:rsidRDefault="00483BC7" w:rsidP="00483BC7">
            <w:r w:rsidRPr="00483BC7">
              <w:t>Đạt</w:t>
            </w:r>
          </w:p>
        </w:tc>
      </w:tr>
      <w:tr w:rsidR="00483BC7" w14:paraId="7D343FF3" w14:textId="77777777" w:rsidTr="00483BC7">
        <w:tc>
          <w:tcPr>
            <w:tcW w:w="704" w:type="dxa"/>
          </w:tcPr>
          <w:p w14:paraId="75FE735D" w14:textId="196BF28D" w:rsidR="00483BC7" w:rsidRDefault="00483BC7" w:rsidP="00483BC7">
            <w:r>
              <w:t>4</w:t>
            </w:r>
          </w:p>
        </w:tc>
        <w:tc>
          <w:tcPr>
            <w:tcW w:w="3119" w:type="dxa"/>
          </w:tcPr>
          <w:p w14:paraId="3D9C9F29" w14:textId="343C6A4D" w:rsidR="00483BC7" w:rsidRDefault="00483BC7" w:rsidP="00483BC7">
            <w:r w:rsidRPr="00483BC7">
              <w:t>Quay lại</w:t>
            </w:r>
          </w:p>
        </w:tc>
        <w:tc>
          <w:tcPr>
            <w:tcW w:w="3118" w:type="dxa"/>
          </w:tcPr>
          <w:p w14:paraId="3C92C2C8" w14:textId="236EE109" w:rsidR="00483BC7" w:rsidRDefault="00483BC7" w:rsidP="00483BC7">
            <w:r w:rsidRPr="00483BC7">
              <w:t>Trở về trang sản phẩm</w:t>
            </w:r>
          </w:p>
        </w:tc>
        <w:tc>
          <w:tcPr>
            <w:tcW w:w="1837" w:type="dxa"/>
          </w:tcPr>
          <w:p w14:paraId="65475928" w14:textId="10F19D60" w:rsidR="00483BC7" w:rsidRDefault="00483BC7" w:rsidP="00483BC7">
            <w:r w:rsidRPr="00483BC7">
              <w:t>Đạt</w:t>
            </w:r>
          </w:p>
        </w:tc>
      </w:tr>
      <w:tr w:rsidR="00483BC7" w14:paraId="37372B28" w14:textId="77777777" w:rsidTr="00483BC7">
        <w:tc>
          <w:tcPr>
            <w:tcW w:w="704" w:type="dxa"/>
          </w:tcPr>
          <w:p w14:paraId="5886471C" w14:textId="346E0702" w:rsidR="00483BC7" w:rsidRDefault="00483BC7" w:rsidP="00483BC7">
            <w:r>
              <w:t>5</w:t>
            </w:r>
          </w:p>
        </w:tc>
        <w:tc>
          <w:tcPr>
            <w:tcW w:w="3119" w:type="dxa"/>
          </w:tcPr>
          <w:p w14:paraId="3262E480" w14:textId="1500B134" w:rsidR="00483BC7" w:rsidRDefault="00483BC7" w:rsidP="00483BC7">
            <w:r w:rsidRPr="00483BC7">
              <w:t>Mua ngay</w:t>
            </w:r>
          </w:p>
        </w:tc>
        <w:tc>
          <w:tcPr>
            <w:tcW w:w="3118" w:type="dxa"/>
          </w:tcPr>
          <w:p w14:paraId="16E4C87C" w14:textId="0429490F" w:rsidR="00483BC7" w:rsidRDefault="00483BC7" w:rsidP="00483BC7">
            <w:r w:rsidRPr="00483BC7">
              <w:t>Hiển thị thông báo</w:t>
            </w:r>
          </w:p>
        </w:tc>
        <w:tc>
          <w:tcPr>
            <w:tcW w:w="1837" w:type="dxa"/>
          </w:tcPr>
          <w:p w14:paraId="61EC098C" w14:textId="6C22E363" w:rsidR="00483BC7" w:rsidRDefault="00483BC7" w:rsidP="00483BC7">
            <w:r w:rsidRPr="00483BC7">
              <w:t>Đạt</w:t>
            </w:r>
          </w:p>
        </w:tc>
      </w:tr>
      <w:tr w:rsidR="00483BC7" w14:paraId="762A6E32" w14:textId="77777777" w:rsidTr="00483BC7">
        <w:tc>
          <w:tcPr>
            <w:tcW w:w="704" w:type="dxa"/>
          </w:tcPr>
          <w:p w14:paraId="70514519" w14:textId="7D50450E" w:rsidR="00483BC7" w:rsidRDefault="00483BC7" w:rsidP="00483BC7">
            <w:r>
              <w:t>6</w:t>
            </w:r>
          </w:p>
        </w:tc>
        <w:tc>
          <w:tcPr>
            <w:tcW w:w="3119" w:type="dxa"/>
          </w:tcPr>
          <w:p w14:paraId="78D4D5FA" w14:textId="3345F9D5" w:rsidR="00483BC7" w:rsidRDefault="00483BC7" w:rsidP="00483BC7">
            <w:r w:rsidRPr="00483BC7">
              <w:t>Gửi liên hệ</w:t>
            </w:r>
          </w:p>
        </w:tc>
        <w:tc>
          <w:tcPr>
            <w:tcW w:w="3118" w:type="dxa"/>
          </w:tcPr>
          <w:p w14:paraId="1821C871" w14:textId="7CF7E29B" w:rsidR="00483BC7" w:rsidRDefault="00483BC7" w:rsidP="00483BC7">
            <w:r w:rsidRPr="00483BC7">
              <w:t>Thông báo gửi thành công</w:t>
            </w:r>
          </w:p>
        </w:tc>
        <w:tc>
          <w:tcPr>
            <w:tcW w:w="1837" w:type="dxa"/>
          </w:tcPr>
          <w:p w14:paraId="63134AD3" w14:textId="3AFFFC5E" w:rsidR="00483BC7" w:rsidRPr="00483BC7" w:rsidRDefault="00483BC7" w:rsidP="00483BC7">
            <w:r w:rsidRPr="00483BC7">
              <w:t>Đạt</w:t>
            </w:r>
          </w:p>
        </w:tc>
      </w:tr>
      <w:tr w:rsidR="00483BC7" w14:paraId="4806A955" w14:textId="77777777" w:rsidTr="00483BC7">
        <w:tc>
          <w:tcPr>
            <w:tcW w:w="704" w:type="dxa"/>
          </w:tcPr>
          <w:p w14:paraId="6ACFEDEF" w14:textId="50F616F9" w:rsidR="00483BC7" w:rsidRDefault="00483BC7" w:rsidP="00483BC7">
            <w:r>
              <w:t>7</w:t>
            </w:r>
          </w:p>
        </w:tc>
        <w:tc>
          <w:tcPr>
            <w:tcW w:w="3119" w:type="dxa"/>
          </w:tcPr>
          <w:p w14:paraId="45E7D99E" w14:textId="012F3A1C" w:rsidR="00483BC7" w:rsidRDefault="00483BC7" w:rsidP="00483BC7">
            <w:r w:rsidRPr="00483BC7">
              <w:t>Menu điều hướng</w:t>
            </w:r>
          </w:p>
        </w:tc>
        <w:tc>
          <w:tcPr>
            <w:tcW w:w="3118" w:type="dxa"/>
          </w:tcPr>
          <w:p w14:paraId="6A945C89" w14:textId="12B869EF" w:rsidR="00483BC7" w:rsidRDefault="00483BC7" w:rsidP="00483BC7">
            <w:r w:rsidRPr="00483BC7">
              <w:t>Chuyển đúng trang</w:t>
            </w:r>
          </w:p>
        </w:tc>
        <w:tc>
          <w:tcPr>
            <w:tcW w:w="1837" w:type="dxa"/>
          </w:tcPr>
          <w:p w14:paraId="58AEE150" w14:textId="7874A34B" w:rsidR="00483BC7" w:rsidRPr="00483BC7" w:rsidRDefault="00483BC7" w:rsidP="00483BC7">
            <w:r w:rsidRPr="00483BC7">
              <w:t>Đạt</w:t>
            </w:r>
          </w:p>
        </w:tc>
      </w:tr>
      <w:tr w:rsidR="00483BC7" w14:paraId="26878699" w14:textId="77777777" w:rsidTr="00483BC7">
        <w:tc>
          <w:tcPr>
            <w:tcW w:w="704" w:type="dxa"/>
          </w:tcPr>
          <w:p w14:paraId="19E3A3DC" w14:textId="38436F47" w:rsidR="00483BC7" w:rsidRDefault="00483BC7" w:rsidP="00483BC7">
            <w:r>
              <w:t>8</w:t>
            </w:r>
          </w:p>
        </w:tc>
        <w:tc>
          <w:tcPr>
            <w:tcW w:w="3119" w:type="dxa"/>
          </w:tcPr>
          <w:p w14:paraId="4D11E7F1" w14:textId="473C26EC" w:rsidR="00483BC7" w:rsidRDefault="00483BC7" w:rsidP="00483BC7">
            <w:r w:rsidRPr="00483BC7">
              <w:t>Responsive</w:t>
            </w:r>
          </w:p>
        </w:tc>
        <w:tc>
          <w:tcPr>
            <w:tcW w:w="3118" w:type="dxa"/>
          </w:tcPr>
          <w:p w14:paraId="42FBEB28" w14:textId="618114A7" w:rsidR="00483BC7" w:rsidRDefault="00483BC7" w:rsidP="00483BC7">
            <w:r w:rsidRPr="00483BC7">
              <w:t>Hiển thị tốt trên điện thoại</w:t>
            </w:r>
          </w:p>
        </w:tc>
        <w:tc>
          <w:tcPr>
            <w:tcW w:w="1837" w:type="dxa"/>
          </w:tcPr>
          <w:p w14:paraId="557938DE" w14:textId="3FF6DD0D" w:rsidR="00483BC7" w:rsidRPr="00483BC7" w:rsidRDefault="00483BC7" w:rsidP="00483BC7">
            <w:r w:rsidRPr="00483BC7">
              <w:t>Đạt</w:t>
            </w:r>
          </w:p>
        </w:tc>
      </w:tr>
    </w:tbl>
    <w:p w14:paraId="44956551" w14:textId="27DB8A46" w:rsidR="00A70F47" w:rsidRDefault="00A70F47" w:rsidP="00A70F47">
      <w:pPr>
        <w:pStyle w:val="Heading1"/>
        <w:numPr>
          <w:ilvl w:val="0"/>
          <w:numId w:val="0"/>
        </w:numPr>
        <w:ind w:left="993"/>
        <w:rPr>
          <w:rStyle w:val="Strong"/>
          <w:b/>
          <w:bCs w:val="0"/>
        </w:rPr>
      </w:pPr>
    </w:p>
    <w:p w14:paraId="3EDFC7B2" w14:textId="77777777" w:rsidR="00A70F47" w:rsidRDefault="00A70F47" w:rsidP="00A70F47"/>
    <w:p w14:paraId="647C6255" w14:textId="77777777" w:rsidR="00A70F47" w:rsidRDefault="00A70F47" w:rsidP="00A70F47"/>
    <w:p w14:paraId="1BC2C617" w14:textId="77777777" w:rsidR="00A70F47" w:rsidRDefault="00A70F47" w:rsidP="00A70F47"/>
    <w:p w14:paraId="2A1367FD" w14:textId="77777777" w:rsidR="00A70F47" w:rsidRDefault="00A70F47" w:rsidP="00A70F47"/>
    <w:p w14:paraId="38F902C3" w14:textId="77777777" w:rsidR="00A70F47" w:rsidRPr="00A70F47" w:rsidRDefault="00A70F47" w:rsidP="00A70F47"/>
    <w:p w14:paraId="391708B0" w14:textId="6955492C" w:rsidR="00A70F47" w:rsidRPr="00A70F47" w:rsidRDefault="00A70F47" w:rsidP="00A70F47">
      <w:pPr>
        <w:rPr>
          <w:b/>
          <w:bCs/>
          <w:sz w:val="28"/>
          <w:szCs w:val="28"/>
        </w:rPr>
      </w:pPr>
      <w:r w:rsidRPr="00A70F47">
        <w:rPr>
          <w:b/>
          <w:bCs/>
          <w:sz w:val="28"/>
          <w:szCs w:val="28"/>
        </w:rPr>
        <w:t>Tổng kết chương</w:t>
      </w:r>
    </w:p>
    <w:p w14:paraId="325C9CF6" w14:textId="77777777" w:rsidR="00A70F47" w:rsidRDefault="00A70F47" w:rsidP="00A70F47">
      <w:pPr>
        <w:pStyle w:val="NormalWeb"/>
      </w:pPr>
      <w:r>
        <w:t>Qua quá trình thực nghiệm, website kinh doanh camera quan sát đã hoạt động ổn định và đáp ứng các yêu cầu đã đặt ra. Giao diện thân thiện, bố cục rõ ràng, các chức năng như hiển thị sản phẩm, xem chi tiết, liên hệ và điều hướng đều thực hiện đúng. Kết quả kiểm thử cho thấy hệ thống có thể triển khai cho mục đích học tập và tiếp tục phát triển thêm các chức năng như đăng nhập, giỏ hàng và thanh toán trực tuyến trong tương lai.</w:t>
      </w:r>
    </w:p>
    <w:p w14:paraId="400EDCF4" w14:textId="77777777" w:rsidR="00A70F47" w:rsidRDefault="00A70F47" w:rsidP="00A91125"/>
    <w:p w14:paraId="051F554A" w14:textId="77777777" w:rsidR="00A91125" w:rsidRDefault="00A91125" w:rsidP="00A91125"/>
    <w:p w14:paraId="1A4AB57F" w14:textId="77777777" w:rsidR="00A91125" w:rsidRDefault="00A91125" w:rsidP="00A91125"/>
    <w:p w14:paraId="237569E9" w14:textId="77777777" w:rsidR="00A91125" w:rsidRDefault="00A91125" w:rsidP="00A91125"/>
    <w:p w14:paraId="3100DF57" w14:textId="77777777" w:rsidR="00A91125" w:rsidRDefault="00A91125" w:rsidP="00A91125"/>
    <w:p w14:paraId="467173E5" w14:textId="77777777" w:rsidR="00A70F47" w:rsidRDefault="00A70F47" w:rsidP="00A91125"/>
    <w:p w14:paraId="58481D31" w14:textId="77777777" w:rsidR="00A70F47" w:rsidRDefault="00A70F47" w:rsidP="00A91125"/>
    <w:p w14:paraId="65B700DC" w14:textId="77777777" w:rsidR="00A70F47" w:rsidRDefault="00A70F47" w:rsidP="00A91125"/>
    <w:p w14:paraId="140604D0" w14:textId="77777777" w:rsidR="00A70F47" w:rsidRDefault="00A70F47" w:rsidP="00A91125"/>
    <w:p w14:paraId="325CA29E" w14:textId="77777777" w:rsidR="00A70F47" w:rsidRDefault="00A70F47" w:rsidP="00A91125"/>
    <w:p w14:paraId="28F7FCA3" w14:textId="77777777" w:rsidR="00A70F47" w:rsidRDefault="00A70F47" w:rsidP="00A91125"/>
    <w:p w14:paraId="69DAABDC" w14:textId="77777777" w:rsidR="00A70F47" w:rsidRDefault="00A70F47" w:rsidP="00A91125"/>
    <w:p w14:paraId="4801E823" w14:textId="77777777" w:rsidR="00A70F47" w:rsidRDefault="00A70F47" w:rsidP="00A91125"/>
    <w:p w14:paraId="13E8ED86" w14:textId="77777777" w:rsidR="00A70F47" w:rsidRDefault="00A70F47" w:rsidP="00A91125"/>
    <w:p w14:paraId="1638A2B2" w14:textId="77777777" w:rsidR="00A70F47" w:rsidRDefault="00A70F47" w:rsidP="00A91125"/>
    <w:p w14:paraId="56BEBDCE" w14:textId="77777777" w:rsidR="00A70F47" w:rsidRDefault="00A70F47" w:rsidP="00A91125"/>
    <w:p w14:paraId="2FEB30F5" w14:textId="77777777" w:rsidR="00A70F47" w:rsidRDefault="00A70F47" w:rsidP="00A91125"/>
    <w:p w14:paraId="1878E1F3" w14:textId="77777777" w:rsidR="00A70F47" w:rsidRDefault="00A70F47" w:rsidP="00A91125"/>
    <w:p w14:paraId="48F1B465" w14:textId="77777777" w:rsidR="00A70F47" w:rsidRDefault="00A70F47" w:rsidP="00A91125"/>
    <w:p w14:paraId="5364335F" w14:textId="77777777" w:rsidR="00A70F47" w:rsidRDefault="00A70F47" w:rsidP="00A91125"/>
    <w:p w14:paraId="08925BC8" w14:textId="77777777" w:rsidR="00A70F47" w:rsidRDefault="00A70F47" w:rsidP="00A91125"/>
    <w:p w14:paraId="7E9CDD37" w14:textId="77777777" w:rsidR="00A70F47" w:rsidRDefault="00A70F47" w:rsidP="00A91125"/>
    <w:p w14:paraId="33B6AECE" w14:textId="77777777" w:rsidR="00A70F47" w:rsidRDefault="00A70F47" w:rsidP="00A91125"/>
    <w:p w14:paraId="42121676" w14:textId="77777777" w:rsidR="00A70F47" w:rsidRDefault="00A70F47" w:rsidP="00A91125"/>
    <w:p w14:paraId="02871BF4" w14:textId="77777777" w:rsidR="00A70F47" w:rsidRPr="00A91125" w:rsidRDefault="00A70F47" w:rsidP="00A91125"/>
    <w:p w14:paraId="1205797E" w14:textId="6C2820A9" w:rsidR="00A70F47" w:rsidRPr="00A70F47" w:rsidRDefault="00DF06F5" w:rsidP="00A70F47">
      <w:pPr>
        <w:pStyle w:val="Heading1"/>
      </w:pPr>
      <w:bookmarkStart w:id="58" w:name="_Toc235096996"/>
      <w:r>
        <w:t>Kết luận và hướng phát triển</w:t>
      </w:r>
      <w:bookmarkEnd w:id="58"/>
    </w:p>
    <w:p w14:paraId="0ECCBD0C" w14:textId="6AE731F1" w:rsidR="00A70F47" w:rsidRPr="00A70F47" w:rsidRDefault="00A70F47" w:rsidP="00A70F47">
      <w:pPr>
        <w:rPr>
          <w:b/>
          <w:bCs/>
          <w:sz w:val="28"/>
          <w:szCs w:val="28"/>
        </w:rPr>
      </w:pPr>
      <w:r w:rsidRPr="00A70F47">
        <w:rPr>
          <w:b/>
          <w:bCs/>
          <w:sz w:val="28"/>
          <w:szCs w:val="28"/>
        </w:rPr>
        <w:t>Giới thiệu chương</w:t>
      </w:r>
    </w:p>
    <w:p w14:paraId="77129A22" w14:textId="13026DE9" w:rsidR="00A70F47" w:rsidRPr="00A70F47" w:rsidRDefault="00A70F47" w:rsidP="00A70F47">
      <w:r>
        <w:tab/>
      </w:r>
      <w:r w:rsidRPr="00A70F47">
        <w:t>Sau khi hoàn thành quá trình nghiên cứu, phân tích, thiết kế, xây dựng và thực nghiệm website kinh doanh camera quan sát, chương này trình bày những kết quả đạt được của đề tài, các hạn chế còn tồn tại cũng như đề xuất hướng phát triển trong tương lai nhằm hoàn thiện hệ thống hơn. Đây là cơ sở để đánh giá mức độ hoàn thành mục tiêu nghiên cứu và định hướng mở rộng website trong các giai đoạn tiếp theo.</w:t>
      </w:r>
    </w:p>
    <w:p w14:paraId="34724EFF" w14:textId="77777777" w:rsidR="00A70F47" w:rsidRPr="00A70F47" w:rsidRDefault="00A70F47" w:rsidP="00A70F47"/>
    <w:p w14:paraId="34D78F5E" w14:textId="77777777" w:rsidR="003D4A92" w:rsidRDefault="008F3D04" w:rsidP="007378A0">
      <w:pPr>
        <w:pStyle w:val="Heading2"/>
      </w:pPr>
      <w:bookmarkStart w:id="59" w:name="_Toc235096997"/>
      <w:r>
        <w:t>Kết luận</w:t>
      </w:r>
      <w:bookmarkEnd w:id="59"/>
    </w:p>
    <w:p w14:paraId="18CEDACD" w14:textId="5F3F4E59" w:rsidR="00A70F47" w:rsidRPr="00A70F47" w:rsidRDefault="00A70F47" w:rsidP="00A70F47">
      <w:pPr>
        <w:pStyle w:val="pdq2pgselectionanchorcontainer"/>
        <w:rPr>
          <w:sz w:val="26"/>
          <w:szCs w:val="26"/>
        </w:rPr>
      </w:pPr>
      <w:r>
        <w:tab/>
      </w:r>
      <w:r w:rsidRPr="00A70F47">
        <w:rPr>
          <w:sz w:val="26"/>
          <w:szCs w:val="26"/>
        </w:rPr>
        <w:t xml:space="preserve">Trong quá trình thực hiện đề tài </w:t>
      </w:r>
      <w:r w:rsidRPr="00A70F47">
        <w:rPr>
          <w:rStyle w:val="Strong"/>
          <w:sz w:val="26"/>
          <w:szCs w:val="26"/>
        </w:rPr>
        <w:t>"Thiết kế website kinh doanh camera quan sát bằng HTML, CSS và JavaScript"</w:t>
      </w:r>
      <w:r w:rsidRPr="00A70F47">
        <w:rPr>
          <w:sz w:val="26"/>
          <w:szCs w:val="26"/>
        </w:rPr>
        <w:t>, nhóm đã nghiên cứu các kiến thức liên quan đến phát triển website, bao gồm ngôn ngữ HTML, CSS, JavaScript và quy trình thiết kế giao diện người dùng. Trên cơ sở đó, nhóm đã xây dựng được một website có giao diện trực quan, bố cục rõ ràng và đáp ứng được các yêu cầu cơ bản của một website giới thiệu và kinh doanh sản phẩm camera quan sát.</w:t>
      </w:r>
    </w:p>
    <w:p w14:paraId="52ACBBB2" w14:textId="1AADA0D9" w:rsidR="00A70F47" w:rsidRPr="00A70F47" w:rsidRDefault="00A70F47" w:rsidP="00A70F47">
      <w:pPr>
        <w:pStyle w:val="NormalWeb"/>
        <w:rPr>
          <w:sz w:val="26"/>
          <w:szCs w:val="26"/>
        </w:rPr>
      </w:pPr>
      <w:r w:rsidRPr="00A70F47">
        <w:rPr>
          <w:sz w:val="26"/>
          <w:szCs w:val="26"/>
        </w:rPr>
        <w:tab/>
      </w:r>
      <w:r w:rsidRPr="00A70F47">
        <w:rPr>
          <w:sz w:val="26"/>
          <w:szCs w:val="26"/>
        </w:rPr>
        <w:t xml:space="preserve">Website được xây dựng gồm các trang chính như: Trang chủ, Giới thiệu, Sản phẩm, Chi tiết sản phẩm và Liên hệ. Các trang được liên kết với nhau thông qua thanh điều hướng, giúp người dùng dễ dàng truy cập và sử dụng. Danh sách sản phẩm được trình bày dưới dạng thẻ (Card), hiển thị đầy đủ hình ảnh, tên sản phẩm, giá bán và nút </w:t>
      </w:r>
      <w:r w:rsidRPr="00A70F47">
        <w:rPr>
          <w:rStyle w:val="Strong"/>
          <w:sz w:val="26"/>
          <w:szCs w:val="26"/>
        </w:rPr>
        <w:t>Xem chi tiết</w:t>
      </w:r>
      <w:r w:rsidRPr="00A70F47">
        <w:rPr>
          <w:sz w:val="26"/>
          <w:szCs w:val="26"/>
        </w:rPr>
        <w:t>. Khi người dùng chọn xem chi tiết, hệ thống sẽ chuyển sang trang hiển thị đầy đủ thông tin về sản phẩm như mô tả, hình ảnh và thông số kỹ thuật.</w:t>
      </w:r>
    </w:p>
    <w:p w14:paraId="47A9719B" w14:textId="1200699F" w:rsidR="00A70F47" w:rsidRPr="00A70F47" w:rsidRDefault="00A70F47" w:rsidP="00A70F47">
      <w:pPr>
        <w:pStyle w:val="NormalWeb"/>
        <w:rPr>
          <w:sz w:val="26"/>
          <w:szCs w:val="26"/>
        </w:rPr>
      </w:pPr>
      <w:r w:rsidRPr="00A70F47">
        <w:rPr>
          <w:sz w:val="26"/>
          <w:szCs w:val="26"/>
        </w:rPr>
        <w:tab/>
      </w:r>
      <w:r w:rsidRPr="00A70F47">
        <w:rPr>
          <w:sz w:val="26"/>
          <w:szCs w:val="26"/>
        </w:rPr>
        <w:t>Về mặt giao diện, website sử dụng tông màu xanh da trời kết hợp với màu trắng kem tạo cảm giác hiện đại, thân thiện và phù hợp với lĩnh vực kinh doanh thiết bị an ninh. Bố cục được thiết kế theo hướng Responsive giúp website có thể hiển thị trên cả máy tính và điện thoại. Các hiệu ứng chuyển động khi di chuột vào sản phẩm cũng góp phần nâng cao trải nghiệm người dùng.</w:t>
      </w:r>
    </w:p>
    <w:p w14:paraId="4A782E42" w14:textId="34E0A27F" w:rsidR="00A70F47" w:rsidRPr="00A70F47" w:rsidRDefault="00A70F47" w:rsidP="00A70F47">
      <w:pPr>
        <w:pStyle w:val="NormalWeb"/>
        <w:rPr>
          <w:sz w:val="26"/>
          <w:szCs w:val="26"/>
        </w:rPr>
      </w:pPr>
      <w:r w:rsidRPr="00A70F47">
        <w:rPr>
          <w:sz w:val="26"/>
          <w:szCs w:val="26"/>
        </w:rPr>
        <w:tab/>
      </w:r>
      <w:r w:rsidRPr="00A70F47">
        <w:rPr>
          <w:sz w:val="26"/>
          <w:szCs w:val="26"/>
        </w:rPr>
        <w:t>Về chức năng, website đáp ứng được các yêu cầu cơ bản như hiển thị danh sách sản phẩm, xem chi tiết sản phẩm, điều hướng giữa các trang và gửi thông tin liên hệ. Dữ liệu sản phẩm được lưu dưới dạng mảng đối tượng trong JavaScript nên không cần sử dụng cơ sở dữ liệu MySQL, phù hợp với phạm vi của đề tài môn học.</w:t>
      </w:r>
    </w:p>
    <w:p w14:paraId="7F9389D7" w14:textId="28C6C2A5" w:rsidR="00A70F47" w:rsidRPr="00A70F47" w:rsidRDefault="00A70F47" w:rsidP="00A70F47">
      <w:pPr>
        <w:pStyle w:val="NormalWeb"/>
        <w:rPr>
          <w:sz w:val="26"/>
          <w:szCs w:val="26"/>
        </w:rPr>
      </w:pPr>
      <w:r w:rsidRPr="00A70F47">
        <w:rPr>
          <w:sz w:val="26"/>
          <w:szCs w:val="26"/>
        </w:rPr>
        <w:tab/>
      </w:r>
      <w:r w:rsidRPr="00A70F47">
        <w:rPr>
          <w:sz w:val="26"/>
          <w:szCs w:val="26"/>
        </w:rPr>
        <w:t xml:space="preserve">Trong quá trình thực hiện đề tài, nhóm cũng có cơ hội vận dụng những kiến thức đã học vào thực tế như phân tích yêu cầu, thiết kế giao diện, lập trình HTML, </w:t>
      </w:r>
      <w:r w:rsidRPr="00A70F47">
        <w:rPr>
          <w:sz w:val="26"/>
          <w:szCs w:val="26"/>
        </w:rPr>
        <w:lastRenderedPageBreak/>
        <w:t>CSS, JavaScript và kiểm thử hệ thống. Đồng thời, nhóm rèn luyện được kỹ năng tìm kiếm tài liệu, làm việc nhóm, giải quyết vấn đề và hoàn thiện một sản phẩm phần mềm từ giai đoạn phân tích đến triển khai.</w:t>
      </w:r>
    </w:p>
    <w:p w14:paraId="5A1C0493" w14:textId="6C260BFB" w:rsidR="00A70F47" w:rsidRPr="00A70F47" w:rsidRDefault="00A70F47" w:rsidP="00A70F47">
      <w:pPr>
        <w:pStyle w:val="NormalWeb"/>
        <w:rPr>
          <w:sz w:val="26"/>
          <w:szCs w:val="26"/>
        </w:rPr>
      </w:pPr>
      <w:r w:rsidRPr="00A70F47">
        <w:rPr>
          <w:sz w:val="26"/>
          <w:szCs w:val="26"/>
        </w:rPr>
        <w:tab/>
      </w:r>
      <w:r w:rsidRPr="00A70F47">
        <w:rPr>
          <w:sz w:val="26"/>
          <w:szCs w:val="26"/>
        </w:rPr>
        <w:t>Mặc dù đã hoàn thành các mục tiêu đặt ra, website vẫn còn một số hạn chế như chưa tích hợp cơ sở dữ liệu, chưa có chức năng đăng nhập tài khoản, quản lý đơn hàng, giỏ hàng và thanh toán trực tuyến. Đây là những nội dung có thể tiếp tục phát triển trong tương lai nhằm nâng cao tính ứng dụng của hệ thống.</w:t>
      </w:r>
    </w:p>
    <w:p w14:paraId="4CA3DB0B" w14:textId="318019AE" w:rsidR="007378A0" w:rsidRPr="00A70F47" w:rsidRDefault="00A70F47" w:rsidP="00A70F47">
      <w:pPr>
        <w:pStyle w:val="NormalWeb"/>
        <w:rPr>
          <w:sz w:val="26"/>
          <w:szCs w:val="26"/>
        </w:rPr>
      </w:pPr>
      <w:r w:rsidRPr="00A70F47">
        <w:rPr>
          <w:sz w:val="26"/>
          <w:szCs w:val="26"/>
        </w:rPr>
        <w:tab/>
      </w:r>
      <w:r w:rsidRPr="00A70F47">
        <w:rPr>
          <w:sz w:val="26"/>
          <w:szCs w:val="26"/>
        </w:rPr>
        <w:t>Nhìn chung, đề tài đã hoàn thành các mục tiêu nghiên cứu ban đầu, xây dựng được một website kinh doanh camera quan sát hoạt động ổn định, giao diện thân thiện và đáp ứng các yêu cầu của bài tập lớn. Kết quả đạt được là nền tảng để tiếp tục nghiên cứu và phát triển hệ thống hoàn chỉnh hơn trong các giai đoạn tiếp theo.</w:t>
      </w:r>
    </w:p>
    <w:p w14:paraId="4517234A" w14:textId="77777777" w:rsidR="008F3D04" w:rsidRDefault="008F3D04" w:rsidP="007378A0">
      <w:pPr>
        <w:pStyle w:val="Heading2"/>
      </w:pPr>
      <w:bookmarkStart w:id="60" w:name="_Toc235096998"/>
      <w:r>
        <w:t>Hướng phát triển</w:t>
      </w:r>
      <w:bookmarkEnd w:id="60"/>
    </w:p>
    <w:p w14:paraId="6482701A" w14:textId="4D9D754F" w:rsidR="00A70F47" w:rsidRPr="00A70F47" w:rsidRDefault="00A70F47" w:rsidP="00A70F47">
      <w:pPr>
        <w:pStyle w:val="pdq2pgselectionanchorcontainer"/>
        <w:rPr>
          <w:sz w:val="26"/>
          <w:szCs w:val="26"/>
        </w:rPr>
      </w:pPr>
      <w:r>
        <w:rPr>
          <w:sz w:val="26"/>
          <w:szCs w:val="26"/>
        </w:rPr>
        <w:tab/>
      </w:r>
      <w:r w:rsidRPr="00A70F47">
        <w:rPr>
          <w:sz w:val="26"/>
          <w:szCs w:val="26"/>
        </w:rPr>
        <w:t>Mặc dù website đã đáp ứng được các chức năng cơ bản của một website kinh doanh camera quan sát, tuy nhiên để phù hợp hơn với nhu cầu thực tế và nâng cao trải nghiệm người dùng, trong tương lai hệ thống có thể được mở rộng và phát triển theo các hướng sau:</w:t>
      </w:r>
    </w:p>
    <w:p w14:paraId="7B138862" w14:textId="2CAA4553" w:rsidR="00A70F47" w:rsidRPr="00A70F47" w:rsidRDefault="00A70F47" w:rsidP="00A70F47">
      <w:pPr>
        <w:pStyle w:val="NormalWeb"/>
        <w:rPr>
          <w:sz w:val="26"/>
          <w:szCs w:val="26"/>
        </w:rPr>
      </w:pPr>
      <w:r>
        <w:rPr>
          <w:sz w:val="26"/>
          <w:szCs w:val="26"/>
        </w:rPr>
        <w:tab/>
      </w:r>
      <w:r w:rsidRPr="00A70F47">
        <w:rPr>
          <w:sz w:val="26"/>
          <w:szCs w:val="26"/>
        </w:rPr>
        <w:t xml:space="preserve">Thứ nhất, tích hợp </w:t>
      </w:r>
      <w:r w:rsidRPr="00A70F47">
        <w:rPr>
          <w:rStyle w:val="Strong"/>
          <w:sz w:val="26"/>
          <w:szCs w:val="26"/>
        </w:rPr>
        <w:t>cơ sở dữ liệu MySQL hoặc SQL Server</w:t>
      </w:r>
      <w:r w:rsidRPr="00A70F47">
        <w:rPr>
          <w:sz w:val="26"/>
          <w:szCs w:val="26"/>
        </w:rPr>
        <w:t xml:space="preserve"> để quản lý thông tin sản phẩm, khách hàng và đơn hàng thay vì lưu dữ liệu bằng mảng JavaScript. Điều này giúp việc thêm, sửa, xóa và cập nhật dữ liệu trở nên thuận tiện và hiệu quả hơn.</w:t>
      </w:r>
    </w:p>
    <w:p w14:paraId="376409DE" w14:textId="1B3241AB" w:rsidR="00A70F47" w:rsidRPr="00A70F47" w:rsidRDefault="00A70F47" w:rsidP="00A70F47">
      <w:pPr>
        <w:pStyle w:val="NormalWeb"/>
        <w:rPr>
          <w:sz w:val="26"/>
          <w:szCs w:val="26"/>
        </w:rPr>
      </w:pPr>
      <w:r>
        <w:rPr>
          <w:sz w:val="26"/>
          <w:szCs w:val="26"/>
        </w:rPr>
        <w:tab/>
      </w:r>
      <w:r w:rsidRPr="00A70F47">
        <w:rPr>
          <w:sz w:val="26"/>
          <w:szCs w:val="26"/>
        </w:rPr>
        <w:t xml:space="preserve">Thứ hai, xây dựng </w:t>
      </w:r>
      <w:r w:rsidRPr="00A70F47">
        <w:rPr>
          <w:rStyle w:val="Strong"/>
          <w:sz w:val="26"/>
          <w:szCs w:val="26"/>
        </w:rPr>
        <w:t>chức năng đăng ký và đăng nhập tài khoản</w:t>
      </w:r>
      <w:r w:rsidRPr="00A70F47">
        <w:rPr>
          <w:sz w:val="26"/>
          <w:szCs w:val="26"/>
        </w:rPr>
        <w:t>, phân quyền người dùng và quản trị viên. Quản trị viên có thể quản lý sản phẩm, đơn hàng và khách hàng thông qua trang quản trị riêng.</w:t>
      </w:r>
    </w:p>
    <w:p w14:paraId="13DB63A4" w14:textId="720DFFA8" w:rsidR="00A70F47" w:rsidRPr="00A70F47" w:rsidRDefault="00A70F47" w:rsidP="00A70F47">
      <w:pPr>
        <w:pStyle w:val="NormalWeb"/>
        <w:rPr>
          <w:sz w:val="26"/>
          <w:szCs w:val="26"/>
        </w:rPr>
      </w:pPr>
      <w:r>
        <w:rPr>
          <w:sz w:val="26"/>
          <w:szCs w:val="26"/>
        </w:rPr>
        <w:tab/>
      </w:r>
      <w:r w:rsidRPr="00A70F47">
        <w:rPr>
          <w:sz w:val="26"/>
          <w:szCs w:val="26"/>
        </w:rPr>
        <w:t xml:space="preserve">Thứ ba, phát triển </w:t>
      </w:r>
      <w:r w:rsidRPr="00A70F47">
        <w:rPr>
          <w:rStyle w:val="Strong"/>
          <w:sz w:val="26"/>
          <w:szCs w:val="26"/>
        </w:rPr>
        <w:t>chức năng giỏ hàng</w:t>
      </w:r>
      <w:r w:rsidRPr="00A70F47">
        <w:rPr>
          <w:sz w:val="26"/>
          <w:szCs w:val="26"/>
        </w:rPr>
        <w:t>, cho phép khách hàng lựa chọn nhiều sản phẩm, cập nhật số lượng, tính tổng tiền và đặt hàng trực tuyến. Đây là chức năng quan trọng của một website thương mại điện tử.</w:t>
      </w:r>
    </w:p>
    <w:p w14:paraId="6D88E70B" w14:textId="38148D9A" w:rsidR="00A70F47" w:rsidRDefault="00A70F47" w:rsidP="00A70F47">
      <w:pPr>
        <w:pStyle w:val="NormalWeb"/>
        <w:rPr>
          <w:sz w:val="26"/>
          <w:szCs w:val="26"/>
        </w:rPr>
      </w:pPr>
      <w:r>
        <w:rPr>
          <w:sz w:val="26"/>
          <w:szCs w:val="26"/>
        </w:rPr>
        <w:tab/>
      </w:r>
      <w:r w:rsidRPr="00A70F47">
        <w:rPr>
          <w:sz w:val="26"/>
          <w:szCs w:val="26"/>
        </w:rPr>
        <w:t xml:space="preserve">Thứ tư, tích hợp </w:t>
      </w:r>
      <w:r w:rsidRPr="00A70F47">
        <w:rPr>
          <w:rStyle w:val="Strong"/>
          <w:sz w:val="26"/>
          <w:szCs w:val="26"/>
        </w:rPr>
        <w:t>thanh toán trực tuyến</w:t>
      </w:r>
      <w:r w:rsidRPr="00A70F47">
        <w:rPr>
          <w:sz w:val="26"/>
          <w:szCs w:val="26"/>
        </w:rPr>
        <w:t xml:space="preserve"> thông qua các cổng thanh toán phổ biến như VNPay, MoMo hoặc ZaloPay nhằm giúp khách hàng thanh toán nhanh chóng và an toàn.</w:t>
      </w:r>
    </w:p>
    <w:p w14:paraId="6D58C6CC" w14:textId="0789297C" w:rsidR="00A70F47" w:rsidRPr="00A70F47" w:rsidRDefault="00A70F47" w:rsidP="00A70F47">
      <w:pPr>
        <w:pStyle w:val="NormalWeb"/>
        <w:rPr>
          <w:sz w:val="26"/>
          <w:szCs w:val="26"/>
        </w:rPr>
      </w:pPr>
      <w:r>
        <w:rPr>
          <w:sz w:val="26"/>
          <w:szCs w:val="26"/>
        </w:rPr>
        <w:tab/>
      </w:r>
      <w:r w:rsidRPr="00A70F47">
        <w:rPr>
          <w:sz w:val="26"/>
          <w:szCs w:val="26"/>
        </w:rPr>
        <w:t xml:space="preserve">Thứ năm, bổ sung </w:t>
      </w:r>
      <w:r w:rsidRPr="00A70F47">
        <w:rPr>
          <w:rStyle w:val="Strong"/>
          <w:sz w:val="26"/>
          <w:szCs w:val="26"/>
        </w:rPr>
        <w:t>chức năng tìm kiếm và lọc sản phẩm</w:t>
      </w:r>
      <w:r w:rsidRPr="00A70F47">
        <w:rPr>
          <w:sz w:val="26"/>
          <w:szCs w:val="26"/>
        </w:rPr>
        <w:t xml:space="preserve"> theo thương hiệu, mức giá, độ phân giải hoặc loại camera. Điều này giúp người dùng tìm kiếm sản phẩm phù hợp trong thời gian ngắn.</w:t>
      </w:r>
    </w:p>
    <w:p w14:paraId="01CF7574" w14:textId="34093A09" w:rsidR="00A70F47" w:rsidRPr="00A70F47" w:rsidRDefault="00A70F47" w:rsidP="00A70F47">
      <w:pPr>
        <w:pStyle w:val="NormalWeb"/>
        <w:rPr>
          <w:sz w:val="26"/>
          <w:szCs w:val="26"/>
        </w:rPr>
      </w:pPr>
      <w:r>
        <w:rPr>
          <w:sz w:val="26"/>
          <w:szCs w:val="26"/>
        </w:rPr>
        <w:tab/>
      </w:r>
      <w:r w:rsidRPr="00A70F47">
        <w:rPr>
          <w:sz w:val="26"/>
          <w:szCs w:val="26"/>
        </w:rPr>
        <w:t xml:space="preserve">Thứ sáu, phát triển </w:t>
      </w:r>
      <w:r w:rsidRPr="00A70F47">
        <w:rPr>
          <w:rStyle w:val="Strong"/>
          <w:sz w:val="26"/>
          <w:szCs w:val="26"/>
        </w:rPr>
        <w:t>hệ thống đánh giá và bình luận sản phẩm</w:t>
      </w:r>
      <w:r w:rsidRPr="00A70F47">
        <w:rPr>
          <w:sz w:val="26"/>
          <w:szCs w:val="26"/>
        </w:rPr>
        <w:t>, giúp khách hàng có thêm thông tin tham khảo trước khi quyết định mua hàng, đồng thời nâng cao tính tương tác giữa website và người sử dụng.</w:t>
      </w:r>
    </w:p>
    <w:p w14:paraId="0ED981A4" w14:textId="610449C1" w:rsidR="00A70F47" w:rsidRPr="00A70F47" w:rsidRDefault="00A70F47" w:rsidP="00A70F47">
      <w:pPr>
        <w:pStyle w:val="NormalWeb"/>
        <w:rPr>
          <w:sz w:val="26"/>
          <w:szCs w:val="26"/>
        </w:rPr>
      </w:pPr>
      <w:r>
        <w:rPr>
          <w:sz w:val="26"/>
          <w:szCs w:val="26"/>
        </w:rPr>
        <w:tab/>
      </w:r>
      <w:r w:rsidRPr="00A70F47">
        <w:rPr>
          <w:sz w:val="26"/>
          <w:szCs w:val="26"/>
        </w:rPr>
        <w:t xml:space="preserve">Thứ bảy, bổ sung </w:t>
      </w:r>
      <w:r w:rsidRPr="00A70F47">
        <w:rPr>
          <w:rStyle w:val="Strong"/>
          <w:sz w:val="26"/>
          <w:szCs w:val="26"/>
        </w:rPr>
        <w:t>chức năng quản lý đơn hàng</w:t>
      </w:r>
      <w:r w:rsidRPr="00A70F47">
        <w:rPr>
          <w:sz w:val="26"/>
          <w:szCs w:val="26"/>
        </w:rPr>
        <w:t>, theo dõi trạng thái giao hàng và lịch sử mua hàng của khách hàng nhằm nâng cao chất lượng dịch vụ.</w:t>
      </w:r>
    </w:p>
    <w:p w14:paraId="494F2149" w14:textId="7C8E4CD2" w:rsidR="00A70F47" w:rsidRPr="00A70F47" w:rsidRDefault="00A70F47" w:rsidP="00A70F47">
      <w:pPr>
        <w:pStyle w:val="NormalWeb"/>
        <w:rPr>
          <w:sz w:val="26"/>
          <w:szCs w:val="26"/>
        </w:rPr>
      </w:pPr>
      <w:r>
        <w:rPr>
          <w:sz w:val="26"/>
          <w:szCs w:val="26"/>
        </w:rPr>
        <w:lastRenderedPageBreak/>
        <w:tab/>
      </w:r>
      <w:r w:rsidRPr="00A70F47">
        <w:rPr>
          <w:sz w:val="26"/>
          <w:szCs w:val="26"/>
        </w:rPr>
        <w:t xml:space="preserve">Thứ tám, tối ưu hóa </w:t>
      </w:r>
      <w:r w:rsidRPr="00A70F47">
        <w:rPr>
          <w:rStyle w:val="Strong"/>
          <w:sz w:val="26"/>
          <w:szCs w:val="26"/>
        </w:rPr>
        <w:t>giao diện Responsive</w:t>
      </w:r>
      <w:r w:rsidRPr="00A70F47">
        <w:rPr>
          <w:sz w:val="26"/>
          <w:szCs w:val="26"/>
        </w:rPr>
        <w:t xml:space="preserve"> để website hiển thị tốt hơn trên nhiều thiết bị như điện thoại thông minh, máy tính bảng và màn hình có kích thước khác nhau.</w:t>
      </w:r>
    </w:p>
    <w:p w14:paraId="7BBCBA8B" w14:textId="7A262113" w:rsidR="00A70F47" w:rsidRPr="00A70F47" w:rsidRDefault="00A70F47" w:rsidP="00A70F47">
      <w:pPr>
        <w:pStyle w:val="NormalWeb"/>
        <w:rPr>
          <w:sz w:val="26"/>
          <w:szCs w:val="26"/>
        </w:rPr>
      </w:pPr>
      <w:r>
        <w:rPr>
          <w:sz w:val="26"/>
          <w:szCs w:val="26"/>
        </w:rPr>
        <w:tab/>
      </w:r>
      <w:r w:rsidRPr="00A70F47">
        <w:rPr>
          <w:sz w:val="26"/>
          <w:szCs w:val="26"/>
        </w:rPr>
        <w:t xml:space="preserve">Thứ chín, tăng cường </w:t>
      </w:r>
      <w:r w:rsidRPr="00A70F47">
        <w:rPr>
          <w:rStyle w:val="Strong"/>
          <w:sz w:val="26"/>
          <w:szCs w:val="26"/>
        </w:rPr>
        <w:t>bảo mật hệ thống</w:t>
      </w:r>
      <w:r w:rsidRPr="00A70F47">
        <w:rPr>
          <w:sz w:val="26"/>
          <w:szCs w:val="26"/>
        </w:rPr>
        <w:t xml:space="preserve"> bằng cách mã hóa dữ liệu người dùng, kiểm tra dữ liệu đầu vào, chống tấn công SQL Injection, Cross Site Scripting (XSS) và áp dụng xác thực người dùng an toàn khi sử dụng cơ sở dữ liệu.</w:t>
      </w:r>
    </w:p>
    <w:p w14:paraId="520A378A" w14:textId="54C72FA2" w:rsidR="00AD25E4" w:rsidRPr="00AD25E4" w:rsidRDefault="00A70F47" w:rsidP="00AD25E4">
      <w:pPr>
        <w:pStyle w:val="NormalWeb"/>
        <w:rPr>
          <w:rStyle w:val="Strong"/>
          <w:b w:val="0"/>
          <w:bCs w:val="0"/>
          <w:sz w:val="26"/>
          <w:szCs w:val="26"/>
        </w:rPr>
      </w:pPr>
      <w:r>
        <w:rPr>
          <w:sz w:val="26"/>
          <w:szCs w:val="26"/>
        </w:rPr>
        <w:tab/>
      </w:r>
      <w:r w:rsidRPr="00A70F47">
        <w:rPr>
          <w:sz w:val="26"/>
          <w:szCs w:val="26"/>
        </w:rPr>
        <w:t>Cuối cùng, có thể triển khai website trên các dịch vụ lưu trữ trực tuyến như GitHub Pages, Vercel hoặc Netlify để người dùng có thể truy cập mọi lúc, mọi nơi thông qua Internet. Đồng thời kết hợp với các công cụ phân tích dữ liệu và tối ưu công cụ tìm kiếm (SEO) nhằm nâng cao khả năng tiếp cận khách hàng.</w:t>
      </w:r>
    </w:p>
    <w:p w14:paraId="029217A9" w14:textId="51A94361" w:rsidR="00AD25E4" w:rsidRPr="00AD25E4" w:rsidRDefault="00AD25E4" w:rsidP="00AD25E4">
      <w:pPr>
        <w:rPr>
          <w:b/>
          <w:bCs/>
          <w:sz w:val="28"/>
          <w:szCs w:val="28"/>
        </w:rPr>
      </w:pPr>
      <w:r w:rsidRPr="00AD25E4">
        <w:rPr>
          <w:b/>
          <w:bCs/>
          <w:sz w:val="28"/>
          <w:szCs w:val="28"/>
        </w:rPr>
        <w:t>Tổng kết chương</w:t>
      </w:r>
    </w:p>
    <w:p w14:paraId="6D0198C6" w14:textId="787B3FAD" w:rsidR="00AD25E4" w:rsidRDefault="00AD25E4" w:rsidP="00AD25E4">
      <w:pPr>
        <w:pStyle w:val="NormalWeb"/>
      </w:pPr>
      <w:r>
        <w:rPr>
          <w:sz w:val="26"/>
          <w:szCs w:val="26"/>
        </w:rPr>
        <w:tab/>
      </w:r>
      <w:r w:rsidRPr="00AD25E4">
        <w:rPr>
          <w:sz w:val="26"/>
          <w:szCs w:val="26"/>
        </w:rPr>
        <w:t>Chương 5 đã trình bày những kết quả đạt được sau quá trình nghiên cứu và xây dựng website kinh doanh camera quan sát. Website đã đáp ứng được các mục tiêu đề ra về giao diện và các chức năng cơ bản như hiển thị sản phẩm, xem chi tiết và liên hệ. Bên cạnh đó, chương cũng chỉ ra những hạn chế còn tồn tại và đề xuất nhiều hướng phát triển nhằm hoàn thiện hệ thống trong tương lai. Những định hướng này sẽ giúp website có khả năng mở rộng, đáp ứng tốt hơn nhu cầu thực tế và trở thành một hệ thống kinh doanh trực tuyến hoàn chỉnh</w:t>
      </w:r>
      <w:r>
        <w:t>.</w:t>
      </w:r>
    </w:p>
    <w:p w14:paraId="0EE81170" w14:textId="77777777" w:rsidR="00AD25E4" w:rsidRPr="00A70F47" w:rsidRDefault="00AD25E4" w:rsidP="00A70F47">
      <w:pPr>
        <w:pStyle w:val="NormalWeb"/>
        <w:rPr>
          <w:sz w:val="26"/>
          <w:szCs w:val="26"/>
        </w:rPr>
      </w:pPr>
    </w:p>
    <w:p w14:paraId="23B1B61C" w14:textId="77777777" w:rsidR="007378A0" w:rsidRPr="00A70F47" w:rsidRDefault="007378A0" w:rsidP="007378A0">
      <w:pPr>
        <w:pStyle w:val="noidung"/>
        <w:rPr>
          <w:szCs w:val="26"/>
        </w:rPr>
      </w:pPr>
    </w:p>
    <w:p w14:paraId="73A41D0C" w14:textId="77777777" w:rsidR="007378A0" w:rsidRPr="007378A0" w:rsidRDefault="007378A0" w:rsidP="007378A0">
      <w:pPr>
        <w:pStyle w:val="noidung"/>
      </w:pPr>
    </w:p>
    <w:p w14:paraId="79FB3D22" w14:textId="77777777" w:rsidR="007378A0" w:rsidRDefault="007378A0">
      <w:pPr>
        <w:rPr>
          <w:b/>
          <w:caps/>
          <w:sz w:val="30"/>
        </w:rPr>
      </w:pPr>
      <w:r>
        <w:br w:type="page"/>
      </w:r>
    </w:p>
    <w:p w14:paraId="36653138" w14:textId="77777777" w:rsidR="00314527" w:rsidRDefault="003D4A92" w:rsidP="003D4A92">
      <w:pPr>
        <w:pStyle w:val="DEMUC"/>
      </w:pPr>
      <w:r>
        <w:lastRenderedPageBreak/>
        <w:t>Danh mục tài liệu tham khảo</w:t>
      </w:r>
    </w:p>
    <w:p w14:paraId="631E1286" w14:textId="77777777" w:rsidR="003D4A92" w:rsidRDefault="008F3D04" w:rsidP="003D4A92">
      <w:pPr>
        <w:pStyle w:val="noidung"/>
      </w:pPr>
      <w:r>
        <w:t>Vào Zotero &gt; chọn lệnh tại khung màu đỏ:</w:t>
      </w:r>
    </w:p>
    <w:p w14:paraId="13B98F13" w14:textId="77777777" w:rsidR="008F3D04" w:rsidRDefault="008F3D04" w:rsidP="003D4A92">
      <w:pPr>
        <w:pStyle w:val="noidung"/>
      </w:pPr>
      <w:r w:rsidRPr="008F3D04">
        <w:rPr>
          <w:noProof/>
        </w:rPr>
        <w:drawing>
          <wp:inline distT="0" distB="0" distL="0" distR="0" wp14:anchorId="2E8F7828" wp14:editId="51015E16">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7286" cy="989593"/>
                    </a:xfrm>
                    <a:prstGeom prst="rect">
                      <a:avLst/>
                    </a:prstGeom>
                  </pic:spPr>
                </pic:pic>
              </a:graphicData>
            </a:graphic>
          </wp:inline>
        </w:drawing>
      </w:r>
    </w:p>
    <w:p w14:paraId="50B2910F" w14:textId="77777777" w:rsidR="0098728A" w:rsidRDefault="0098728A" w:rsidP="0098728A">
      <w:pPr>
        <w:pStyle w:val="noidung"/>
      </w:pPr>
      <w:r w:rsidRPr="0098728A">
        <w:rPr>
          <w:highlight w:val="yellow"/>
        </w:rPr>
        <w:t>Hệ thống sẽ tự động xuất ra những tài liệu đã trích dẫn ở chương cơ sở lý thuyết</w:t>
      </w:r>
    </w:p>
    <w:sectPr w:rsidR="0098728A" w:rsidSect="00A6023F">
      <w:footerReference w:type="default" r:id="rId19"/>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E3F7" w14:textId="77777777" w:rsidR="00FA072E" w:rsidRDefault="00FA072E" w:rsidP="00265292">
      <w:pPr>
        <w:spacing w:after="0" w:line="240" w:lineRule="auto"/>
      </w:pPr>
      <w:r>
        <w:separator/>
      </w:r>
    </w:p>
  </w:endnote>
  <w:endnote w:type="continuationSeparator" w:id="0">
    <w:p w14:paraId="3402C29C" w14:textId="77777777" w:rsidR="00FA072E" w:rsidRDefault="00FA072E"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00C1FC4A" w14:textId="2C9B1816"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r w:rsidR="00AD25E4">
          <w:rPr>
            <w:noProof/>
          </w:rPr>
          <w:tab/>
        </w:r>
      </w:p>
    </w:sdtContent>
  </w:sdt>
  <w:p w14:paraId="2CF84CB2"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25BAF6B7"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10979D5B"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AE9B" w14:textId="77777777" w:rsidR="00FA072E" w:rsidRDefault="00FA072E" w:rsidP="00265292">
      <w:pPr>
        <w:spacing w:after="0" w:line="240" w:lineRule="auto"/>
      </w:pPr>
      <w:r>
        <w:separator/>
      </w:r>
    </w:p>
  </w:footnote>
  <w:footnote w:type="continuationSeparator" w:id="0">
    <w:p w14:paraId="1324A082" w14:textId="77777777" w:rsidR="00FA072E" w:rsidRDefault="00FA072E"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A09"/>
    <w:multiLevelType w:val="multilevel"/>
    <w:tmpl w:val="3284634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28AC13FA"/>
    <w:multiLevelType w:val="multilevel"/>
    <w:tmpl w:val="064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04D2E"/>
    <w:multiLevelType w:val="multilevel"/>
    <w:tmpl w:val="3F3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A47C9"/>
    <w:multiLevelType w:val="multilevel"/>
    <w:tmpl w:val="46AC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01A0B"/>
    <w:multiLevelType w:val="multilevel"/>
    <w:tmpl w:val="815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427D5"/>
    <w:multiLevelType w:val="multilevel"/>
    <w:tmpl w:val="BB94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B1802"/>
    <w:multiLevelType w:val="multilevel"/>
    <w:tmpl w:val="955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BB7AD3"/>
    <w:multiLevelType w:val="multilevel"/>
    <w:tmpl w:val="A8C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F4C02"/>
    <w:multiLevelType w:val="multilevel"/>
    <w:tmpl w:val="523E757E"/>
    <w:lvl w:ilvl="0">
      <w:start w:val="1"/>
      <w:numFmt w:val="decimal"/>
      <w:pStyle w:val="Heading1"/>
      <w:suff w:val="space"/>
      <w:lvlText w:val="CHƯƠNG %1."/>
      <w:lvlJc w:val="left"/>
      <w:pPr>
        <w:ind w:left="993" w:firstLine="0"/>
      </w:pPr>
      <w:rPr>
        <w:rFonts w:ascii="Times New Roman" w:hAnsi="Times New Roman" w:hint="default"/>
        <w:b/>
        <w:i w:val="0"/>
        <w:sz w:val="30"/>
      </w:rPr>
    </w:lvl>
    <w:lvl w:ilvl="1">
      <w:start w:val="1"/>
      <w:numFmt w:val="decimal"/>
      <w:pStyle w:val="Heading2"/>
      <w:suff w:val="space"/>
      <w:lvlText w:val="%1.%2"/>
      <w:lvlJc w:val="left"/>
      <w:pPr>
        <w:ind w:left="142" w:firstLine="0"/>
      </w:pPr>
      <w:rPr>
        <w:rFonts w:ascii="Times New Roman" w:hAnsi="Times New Roman" w:hint="default"/>
        <w:b/>
        <w:i w:val="0"/>
        <w:sz w:val="28"/>
      </w:rPr>
    </w:lvl>
    <w:lvl w:ilvl="2">
      <w:start w:val="1"/>
      <w:numFmt w:val="decimal"/>
      <w:pStyle w:val="Heading3"/>
      <w:suff w:val="space"/>
      <w:lvlText w:val="%1.%2.%3"/>
      <w:lvlJc w:val="left"/>
      <w:pPr>
        <w:ind w:left="-2552" w:firstLine="0"/>
      </w:pPr>
    </w:lvl>
    <w:lvl w:ilvl="3">
      <w:start w:val="1"/>
      <w:numFmt w:val="decimal"/>
      <w:pStyle w:val="Heading4"/>
      <w:suff w:val="space"/>
      <w:lvlText w:val="%1.%2.%3.%4"/>
      <w:lvlJc w:val="left"/>
      <w:pPr>
        <w:ind w:left="-2552" w:firstLine="0"/>
      </w:pPr>
      <w:rPr>
        <w:rFonts w:ascii="Times New Roman" w:hAnsi="Times New Roman" w:hint="default"/>
        <w:b w:val="0"/>
        <w:i/>
        <w:sz w:val="26"/>
      </w:rPr>
    </w:lvl>
    <w:lvl w:ilvl="4">
      <w:start w:val="1"/>
      <w:numFmt w:val="decimal"/>
      <w:pStyle w:val="Heading5"/>
      <w:lvlText w:val="%1.%2.%3.%4.%5"/>
      <w:lvlJc w:val="left"/>
      <w:pPr>
        <w:ind w:left="-1544" w:hanging="1008"/>
      </w:pPr>
      <w:rPr>
        <w:rFonts w:hint="default"/>
      </w:rPr>
    </w:lvl>
    <w:lvl w:ilvl="5">
      <w:start w:val="1"/>
      <w:numFmt w:val="decimal"/>
      <w:pStyle w:val="Heading6"/>
      <w:lvlText w:val="%1.%2.%3.%4.%5.%6"/>
      <w:lvlJc w:val="left"/>
      <w:pPr>
        <w:ind w:left="-1400" w:hanging="1152"/>
      </w:pPr>
      <w:rPr>
        <w:rFonts w:hint="default"/>
      </w:rPr>
    </w:lvl>
    <w:lvl w:ilvl="6">
      <w:start w:val="1"/>
      <w:numFmt w:val="decimal"/>
      <w:pStyle w:val="Heading7"/>
      <w:lvlText w:val="%1.%2.%3.%4.%5.%6.%7"/>
      <w:lvlJc w:val="left"/>
      <w:pPr>
        <w:ind w:left="-1256" w:hanging="1296"/>
      </w:pPr>
      <w:rPr>
        <w:rFonts w:hint="default"/>
      </w:rPr>
    </w:lvl>
    <w:lvl w:ilvl="7">
      <w:start w:val="1"/>
      <w:numFmt w:val="decimal"/>
      <w:pStyle w:val="Heading8"/>
      <w:lvlText w:val="%1.%2.%3.%4.%5.%6.%7.%8"/>
      <w:lvlJc w:val="left"/>
      <w:pPr>
        <w:ind w:left="-1112" w:hanging="1440"/>
      </w:pPr>
      <w:rPr>
        <w:rFonts w:hint="default"/>
      </w:rPr>
    </w:lvl>
    <w:lvl w:ilvl="8">
      <w:start w:val="1"/>
      <w:numFmt w:val="decimal"/>
      <w:pStyle w:val="Heading9"/>
      <w:lvlText w:val="%1.%2.%3.%4.%5.%6.%7.%8.%9"/>
      <w:lvlJc w:val="left"/>
      <w:pPr>
        <w:ind w:left="-968" w:hanging="1584"/>
      </w:pPr>
      <w:rPr>
        <w:rFonts w:hint="default"/>
      </w:rPr>
    </w:lvl>
  </w:abstractNum>
  <w:abstractNum w:abstractNumId="12" w15:restartNumberingAfterBreak="0">
    <w:nsid w:val="7DD82684"/>
    <w:multiLevelType w:val="multilevel"/>
    <w:tmpl w:val="BB1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72688">
    <w:abstractNumId w:val="9"/>
  </w:num>
  <w:num w:numId="2" w16cid:durableId="1132871108">
    <w:abstractNumId w:val="6"/>
  </w:num>
  <w:num w:numId="3" w16cid:durableId="143087925">
    <w:abstractNumId w:val="8"/>
  </w:num>
  <w:num w:numId="4" w16cid:durableId="846794508">
    <w:abstractNumId w:val="11"/>
  </w:num>
  <w:num w:numId="5" w16cid:durableId="192501347">
    <w:abstractNumId w:val="11"/>
  </w:num>
  <w:num w:numId="6" w16cid:durableId="83693126">
    <w:abstractNumId w:val="11"/>
  </w:num>
  <w:num w:numId="7" w16cid:durableId="2026327330">
    <w:abstractNumId w:val="11"/>
  </w:num>
  <w:num w:numId="8" w16cid:durableId="752047572">
    <w:abstractNumId w:val="11"/>
  </w:num>
  <w:num w:numId="9" w16cid:durableId="1493523950">
    <w:abstractNumId w:val="11"/>
  </w:num>
  <w:num w:numId="10" w16cid:durableId="935289436">
    <w:abstractNumId w:val="11"/>
  </w:num>
  <w:num w:numId="11" w16cid:durableId="1466896223">
    <w:abstractNumId w:val="11"/>
  </w:num>
  <w:num w:numId="12" w16cid:durableId="1229805882">
    <w:abstractNumId w:val="11"/>
  </w:num>
  <w:num w:numId="13" w16cid:durableId="1060902613">
    <w:abstractNumId w:val="11"/>
  </w:num>
  <w:num w:numId="14" w16cid:durableId="1500120349">
    <w:abstractNumId w:val="11"/>
  </w:num>
  <w:num w:numId="15" w16cid:durableId="651100553">
    <w:abstractNumId w:val="11"/>
  </w:num>
  <w:num w:numId="16" w16cid:durableId="1882593899">
    <w:abstractNumId w:val="11"/>
  </w:num>
  <w:num w:numId="17" w16cid:durableId="1660884419">
    <w:abstractNumId w:val="11"/>
  </w:num>
  <w:num w:numId="18" w16cid:durableId="1412386579">
    <w:abstractNumId w:val="11"/>
  </w:num>
  <w:num w:numId="19" w16cid:durableId="452939845">
    <w:abstractNumId w:val="11"/>
  </w:num>
  <w:num w:numId="20" w16cid:durableId="399988086">
    <w:abstractNumId w:val="11"/>
  </w:num>
  <w:num w:numId="21" w16cid:durableId="2129346524">
    <w:abstractNumId w:val="11"/>
  </w:num>
  <w:num w:numId="22" w16cid:durableId="1598519096">
    <w:abstractNumId w:val="11"/>
  </w:num>
  <w:num w:numId="23" w16cid:durableId="696195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93213509">
    <w:abstractNumId w:val="4"/>
  </w:num>
  <w:num w:numId="25" w16cid:durableId="851410044">
    <w:abstractNumId w:val="10"/>
  </w:num>
  <w:num w:numId="26" w16cid:durableId="264659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71678477">
    <w:abstractNumId w:val="12"/>
  </w:num>
  <w:num w:numId="28" w16cid:durableId="1065950739">
    <w:abstractNumId w:val="7"/>
  </w:num>
  <w:num w:numId="29" w16cid:durableId="883323904">
    <w:abstractNumId w:val="2"/>
  </w:num>
  <w:num w:numId="30" w16cid:durableId="1740589601">
    <w:abstractNumId w:val="5"/>
  </w:num>
  <w:num w:numId="31" w16cid:durableId="389769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35840969">
    <w:abstractNumId w:val="0"/>
  </w:num>
  <w:num w:numId="33" w16cid:durableId="672680915">
    <w:abstractNumId w:val="1"/>
  </w:num>
  <w:num w:numId="34" w16cid:durableId="256140418">
    <w:abstractNumId w:val="3"/>
  </w:num>
  <w:num w:numId="35" w16cid:durableId="710423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404087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58705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166678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3D"/>
    <w:rsid w:val="00006621"/>
    <w:rsid w:val="0002381A"/>
    <w:rsid w:val="000359A4"/>
    <w:rsid w:val="0005453D"/>
    <w:rsid w:val="00080838"/>
    <w:rsid w:val="00084BF4"/>
    <w:rsid w:val="00085B64"/>
    <w:rsid w:val="000A383F"/>
    <w:rsid w:val="000B3C8E"/>
    <w:rsid w:val="000F223D"/>
    <w:rsid w:val="000F599F"/>
    <w:rsid w:val="00101E1F"/>
    <w:rsid w:val="00110CF2"/>
    <w:rsid w:val="00117254"/>
    <w:rsid w:val="00130BC5"/>
    <w:rsid w:val="00155B13"/>
    <w:rsid w:val="00181793"/>
    <w:rsid w:val="0019610B"/>
    <w:rsid w:val="001D4E78"/>
    <w:rsid w:val="001E53C1"/>
    <w:rsid w:val="00205C9C"/>
    <w:rsid w:val="002648D9"/>
    <w:rsid w:val="00265292"/>
    <w:rsid w:val="00265A97"/>
    <w:rsid w:val="00295634"/>
    <w:rsid w:val="002B0488"/>
    <w:rsid w:val="002D378E"/>
    <w:rsid w:val="002D6E1C"/>
    <w:rsid w:val="00311A03"/>
    <w:rsid w:val="00314527"/>
    <w:rsid w:val="00336816"/>
    <w:rsid w:val="0035206C"/>
    <w:rsid w:val="0035699F"/>
    <w:rsid w:val="00397034"/>
    <w:rsid w:val="003B599F"/>
    <w:rsid w:val="003D4A92"/>
    <w:rsid w:val="004553D9"/>
    <w:rsid w:val="00483BC7"/>
    <w:rsid w:val="00511DBF"/>
    <w:rsid w:val="00560591"/>
    <w:rsid w:val="00574222"/>
    <w:rsid w:val="005B51F4"/>
    <w:rsid w:val="005C722E"/>
    <w:rsid w:val="005D6ABE"/>
    <w:rsid w:val="0061750A"/>
    <w:rsid w:val="00641850"/>
    <w:rsid w:val="00644673"/>
    <w:rsid w:val="00653A3A"/>
    <w:rsid w:val="0065492E"/>
    <w:rsid w:val="006A155F"/>
    <w:rsid w:val="007378A0"/>
    <w:rsid w:val="0075006C"/>
    <w:rsid w:val="00783261"/>
    <w:rsid w:val="007950DA"/>
    <w:rsid w:val="00795E7E"/>
    <w:rsid w:val="00796DCF"/>
    <w:rsid w:val="007B1E52"/>
    <w:rsid w:val="007D1CB8"/>
    <w:rsid w:val="007E5D1E"/>
    <w:rsid w:val="008345BE"/>
    <w:rsid w:val="00837217"/>
    <w:rsid w:val="00851DA8"/>
    <w:rsid w:val="008759C1"/>
    <w:rsid w:val="008A01E9"/>
    <w:rsid w:val="008F3D04"/>
    <w:rsid w:val="00904739"/>
    <w:rsid w:val="0091630E"/>
    <w:rsid w:val="00925CC6"/>
    <w:rsid w:val="00944FFD"/>
    <w:rsid w:val="00964371"/>
    <w:rsid w:val="0098728A"/>
    <w:rsid w:val="009E2D3F"/>
    <w:rsid w:val="00A17C76"/>
    <w:rsid w:val="00A24F17"/>
    <w:rsid w:val="00A3792A"/>
    <w:rsid w:val="00A47868"/>
    <w:rsid w:val="00A6023F"/>
    <w:rsid w:val="00A675D2"/>
    <w:rsid w:val="00A705BC"/>
    <w:rsid w:val="00A70F47"/>
    <w:rsid w:val="00A84325"/>
    <w:rsid w:val="00A91125"/>
    <w:rsid w:val="00AA57DA"/>
    <w:rsid w:val="00AD25E4"/>
    <w:rsid w:val="00AE352B"/>
    <w:rsid w:val="00AE636C"/>
    <w:rsid w:val="00AF30EA"/>
    <w:rsid w:val="00B14A85"/>
    <w:rsid w:val="00B23443"/>
    <w:rsid w:val="00B3334D"/>
    <w:rsid w:val="00BA23FA"/>
    <w:rsid w:val="00BD00D0"/>
    <w:rsid w:val="00C41295"/>
    <w:rsid w:val="00C50A2A"/>
    <w:rsid w:val="00C77F74"/>
    <w:rsid w:val="00CC18F6"/>
    <w:rsid w:val="00D2053D"/>
    <w:rsid w:val="00D261E5"/>
    <w:rsid w:val="00D724C7"/>
    <w:rsid w:val="00D840FB"/>
    <w:rsid w:val="00DB2AD8"/>
    <w:rsid w:val="00DB6698"/>
    <w:rsid w:val="00DD01D0"/>
    <w:rsid w:val="00DD1D56"/>
    <w:rsid w:val="00DE6FBB"/>
    <w:rsid w:val="00DF06F5"/>
    <w:rsid w:val="00E05488"/>
    <w:rsid w:val="00E146B9"/>
    <w:rsid w:val="00E15E7A"/>
    <w:rsid w:val="00E40233"/>
    <w:rsid w:val="00EC5402"/>
    <w:rsid w:val="00EC6389"/>
    <w:rsid w:val="00F06E70"/>
    <w:rsid w:val="00F50FA9"/>
    <w:rsid w:val="00F55323"/>
    <w:rsid w:val="00F73BC0"/>
    <w:rsid w:val="00F804D1"/>
    <w:rsid w:val="00FA072E"/>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3667"/>
  <w15:chartTrackingRefBased/>
  <w15:docId w15:val="{42579AE1-BCF6-477B-8D63-E9667D1F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pdq2pgselectionanchorcontainer">
    <w:name w:val="pdq2pg_selectionanchorcontainer"/>
    <w:basedOn w:val="Normal"/>
    <w:rsid w:val="00BA23FA"/>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BA23F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A23FA"/>
    <w:rPr>
      <w:b/>
      <w:bCs/>
    </w:rPr>
  </w:style>
  <w:style w:type="paragraph" w:styleId="TableofFigures">
    <w:name w:val="table of figures"/>
    <w:basedOn w:val="Normal"/>
    <w:next w:val="Normal"/>
    <w:uiPriority w:val="99"/>
    <w:unhideWhenUsed/>
    <w:rsid w:val="00EC638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nguyenman28012007-tech\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386</TotalTime>
  <Pages>35</Pages>
  <Words>4960</Words>
  <Characters>28278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2026-07-15T06:45:00Z</dcterms:created>
  <dcterms:modified xsi:type="dcterms:W3CDTF">2026-07-16T05:37:00Z</dcterms:modified>
</cp:coreProperties>
</file>